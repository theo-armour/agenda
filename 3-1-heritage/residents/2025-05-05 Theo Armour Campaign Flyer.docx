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F4447" w14:textId="77D93518" w:rsidR="004626E5" w:rsidRDefault="0001628F" w:rsidP="00A371F5">
      <w:pPr>
        <w:pStyle w:val="Title"/>
      </w:pPr>
      <w:r>
        <w:t>Theo Armour</w:t>
      </w:r>
    </w:p>
    <w:p w14:paraId="0955718F" w14:textId="3ED963A3" w:rsidR="004626E5" w:rsidRDefault="0001628F">
      <w:pPr>
        <w:pStyle w:val="Heading2"/>
      </w:pPr>
      <w:r>
        <w:rPr>
          <w:noProof/>
        </w:rPr>
        <w:drawing>
          <wp:inline distT="0" distB="0" distL="0" distR="0" wp14:anchorId="09510539" wp14:editId="7AF23122">
            <wp:extent cx="4967511" cy="4967511"/>
            <wp:effectExtent l="0" t="0" r="5080" b="5080"/>
            <wp:docPr id="1916440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11" cy="4967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B5E96" w14:textId="3B997620" w:rsidR="004626E5" w:rsidRDefault="004626E5">
      <w:pPr>
        <w:pStyle w:val="Heading2"/>
      </w:pPr>
      <w:r>
        <w:t>Platform</w:t>
      </w:r>
    </w:p>
    <w:p w14:paraId="69389800" w14:textId="6FB43A77" w:rsidR="004626E5" w:rsidRPr="00556A64" w:rsidRDefault="004626E5" w:rsidP="00A371F5">
      <w:pPr>
        <w:pStyle w:val="ListParagraph"/>
      </w:pPr>
      <w:r w:rsidRPr="00556A64">
        <w:t xml:space="preserve">Push for a Board of Directors &amp; Residents Liaison Subcommittee </w:t>
      </w:r>
      <w:r w:rsidR="00710228" w:rsidRPr="00556A64">
        <w:t xml:space="preserve">dedicated to </w:t>
      </w:r>
      <w:r w:rsidR="007D1DF8">
        <w:t>re</w:t>
      </w:r>
      <w:r w:rsidR="00556A64" w:rsidRPr="00556A64">
        <w:t>solving</w:t>
      </w:r>
      <w:r w:rsidR="00556A64">
        <w:t xml:space="preserve"> </w:t>
      </w:r>
      <w:r w:rsidRPr="00556A64">
        <w:t>ongoing and difficult issues between residents and team members</w:t>
      </w:r>
    </w:p>
    <w:p w14:paraId="3B2C2D57" w14:textId="296D3B5B" w:rsidR="004626E5" w:rsidRPr="00556A64" w:rsidRDefault="004626E5" w:rsidP="00A371F5">
      <w:pPr>
        <w:pStyle w:val="ListParagraph"/>
      </w:pPr>
      <w:r w:rsidRPr="00556A64">
        <w:t xml:space="preserve">Bring expertise </w:t>
      </w:r>
      <w:r w:rsidR="00657C97">
        <w:t xml:space="preserve">and </w:t>
      </w:r>
      <w:r w:rsidR="00EF6A2B">
        <w:t xml:space="preserve">resident </w:t>
      </w:r>
      <w:r w:rsidR="00657C97">
        <w:t xml:space="preserve">feedback </w:t>
      </w:r>
      <w:r w:rsidRPr="00556A64">
        <w:t xml:space="preserve">to a </w:t>
      </w:r>
      <w:r w:rsidR="007A7262">
        <w:t>b</w:t>
      </w:r>
      <w:r w:rsidRPr="00556A64">
        <w:t xml:space="preserve">oard </w:t>
      </w:r>
      <w:r w:rsidR="00BD5AC0">
        <w:t xml:space="preserve">that </w:t>
      </w:r>
      <w:r w:rsidRPr="00556A64">
        <w:t>lack</w:t>
      </w:r>
      <w:r w:rsidR="00BD5AC0">
        <w:t>s</w:t>
      </w:r>
      <w:r w:rsidR="00CD17CE">
        <w:t xml:space="preserve"> </w:t>
      </w:r>
      <w:r w:rsidR="007A7262">
        <w:t xml:space="preserve">in-depth </w:t>
      </w:r>
      <w:r w:rsidRPr="00556A64">
        <w:t xml:space="preserve">construction and </w:t>
      </w:r>
      <w:r w:rsidR="007A7262">
        <w:t>f</w:t>
      </w:r>
      <w:r w:rsidRPr="00556A64">
        <w:t xml:space="preserve">acilities </w:t>
      </w:r>
      <w:r w:rsidR="007A7262">
        <w:t>m</w:t>
      </w:r>
      <w:r w:rsidRPr="00556A64">
        <w:t>anagement experience</w:t>
      </w:r>
    </w:p>
    <w:p w14:paraId="28D42751" w14:textId="7BCA633D" w:rsidR="004626E5" w:rsidRDefault="00085FD6" w:rsidP="00A371F5">
      <w:pPr>
        <w:pStyle w:val="ListParagraph"/>
      </w:pPr>
      <w:r>
        <w:t>Investigate and p</w:t>
      </w:r>
      <w:r w:rsidR="004626E5" w:rsidRPr="00556A64">
        <w:t>romote improved communication</w:t>
      </w:r>
      <w:r w:rsidR="00F02727">
        <w:t>s</w:t>
      </w:r>
      <w:r w:rsidR="004626E5" w:rsidRPr="00556A64">
        <w:t xml:space="preserve"> </w:t>
      </w:r>
      <w:r w:rsidR="00346725">
        <w:t xml:space="preserve">with residents </w:t>
      </w:r>
      <w:r w:rsidR="004626E5" w:rsidRPr="00556A64">
        <w:t>and upg</w:t>
      </w:r>
      <w:r w:rsidR="007D4717">
        <w:t>rad</w:t>
      </w:r>
      <w:r w:rsidR="004626E5" w:rsidRPr="00556A64">
        <w:t>e</w:t>
      </w:r>
      <w:r w:rsidR="007D4717">
        <w:t>s</w:t>
      </w:r>
      <w:r w:rsidR="004626E5" w:rsidRPr="00556A64">
        <w:t xml:space="preserve"> to </w:t>
      </w:r>
      <w:r w:rsidR="00F02727">
        <w:t>i</w:t>
      </w:r>
      <w:r w:rsidR="004626E5" w:rsidRPr="00556A64">
        <w:t xml:space="preserve">nformation </w:t>
      </w:r>
      <w:r w:rsidR="00F02727">
        <w:t>t</w:t>
      </w:r>
      <w:r w:rsidR="004626E5" w:rsidRPr="00556A64">
        <w:t>echnology</w:t>
      </w:r>
      <w:r w:rsidR="00F02727">
        <w:t xml:space="preserve"> (IT)</w:t>
      </w:r>
    </w:p>
    <w:p w14:paraId="4516D338" w14:textId="77777777" w:rsidR="00574264" w:rsidRPr="00574264" w:rsidRDefault="00574264" w:rsidP="00574264"/>
    <w:p w14:paraId="6DF5178E" w14:textId="77777777" w:rsidR="004626E5" w:rsidRDefault="004626E5">
      <w:pPr>
        <w:pStyle w:val="Heading2"/>
      </w:pPr>
      <w:r>
        <w:t>Work Experience</w:t>
      </w:r>
    </w:p>
    <w:p w14:paraId="6E958736" w14:textId="32DECEBE" w:rsidR="004626E5" w:rsidRPr="003A2853" w:rsidRDefault="0010249B" w:rsidP="003A2853">
      <w:pPr>
        <w:pStyle w:val="ListParagraph"/>
      </w:pPr>
      <w:r>
        <w:t xml:space="preserve">Member </w:t>
      </w:r>
      <w:r w:rsidR="004626E5" w:rsidRPr="003A2853">
        <w:t>o</w:t>
      </w:r>
      <w:r w:rsidR="0068367F">
        <w:t>f</w:t>
      </w:r>
      <w:r w:rsidR="004626E5" w:rsidRPr="003A2853">
        <w:t xml:space="preserve"> </w:t>
      </w:r>
      <w:r w:rsidR="001736A8" w:rsidRPr="003A2853">
        <w:t>s</w:t>
      </w:r>
      <w:r w:rsidR="004626E5" w:rsidRPr="003A2853">
        <w:t xml:space="preserve">even </w:t>
      </w:r>
      <w:r w:rsidR="00E23938">
        <w:t>b</w:t>
      </w:r>
      <w:r w:rsidR="004626E5" w:rsidRPr="003A2853">
        <w:t xml:space="preserve">oards of </w:t>
      </w:r>
      <w:r w:rsidR="00E23938">
        <w:t>d</w:t>
      </w:r>
      <w:r w:rsidR="004626E5" w:rsidRPr="003A2853">
        <w:t xml:space="preserve">irectors in </w:t>
      </w:r>
      <w:r>
        <w:t>four</w:t>
      </w:r>
      <w:r w:rsidR="004626E5" w:rsidRPr="003A2853">
        <w:t xml:space="preserve"> </w:t>
      </w:r>
      <w:r w:rsidR="00B45D78" w:rsidRPr="003A2853">
        <w:t>c</w:t>
      </w:r>
      <w:r w:rsidR="004626E5" w:rsidRPr="003A2853">
        <w:t>ountries</w:t>
      </w:r>
      <w:r w:rsidR="00A13170" w:rsidRPr="003A2853">
        <w:t xml:space="preserve">: </w:t>
      </w:r>
      <w:r w:rsidR="004028A4" w:rsidRPr="003A2853">
        <w:br/>
        <w:t>Solon</w:t>
      </w:r>
      <w:r w:rsidR="00A13170" w:rsidRPr="003A2853">
        <w:t xml:space="preserve"> </w:t>
      </w:r>
      <w:r w:rsidR="00937690" w:rsidRPr="003A2853">
        <w:t>H</w:t>
      </w:r>
      <w:r w:rsidR="00A13170" w:rsidRPr="003A2853">
        <w:t xml:space="preserve">ousing </w:t>
      </w:r>
      <w:r w:rsidR="004028A4" w:rsidRPr="003A2853">
        <w:t>Association</w:t>
      </w:r>
      <w:r w:rsidR="00B0757A" w:rsidRPr="003A2853">
        <w:t xml:space="preserve">, Hong Kong </w:t>
      </w:r>
      <w:r w:rsidR="00A13170" w:rsidRPr="003A2853">
        <w:t xml:space="preserve">Sports </w:t>
      </w:r>
      <w:r w:rsidR="00E23938">
        <w:t>A</w:t>
      </w:r>
      <w:r w:rsidR="00A13170" w:rsidRPr="003A2853">
        <w:t>ssociation of t</w:t>
      </w:r>
      <w:r w:rsidR="00B0757A" w:rsidRPr="003A2853">
        <w:t>h</w:t>
      </w:r>
      <w:r w:rsidR="00A13170" w:rsidRPr="003A2853">
        <w:t xml:space="preserve">e </w:t>
      </w:r>
      <w:r w:rsidR="00A34A4A" w:rsidRPr="003A2853">
        <w:t xml:space="preserve">Physically Handicapped, CAD-Asia, </w:t>
      </w:r>
      <w:proofErr w:type="spellStart"/>
      <w:r w:rsidR="00A34A4A" w:rsidRPr="003A2853">
        <w:t>We</w:t>
      </w:r>
      <w:r w:rsidR="00937690" w:rsidRPr="003A2853">
        <w:t>b</w:t>
      </w:r>
      <w:r w:rsidR="00F02727">
        <w:t>S</w:t>
      </w:r>
      <w:r w:rsidR="00A34A4A" w:rsidRPr="003A2853">
        <w:t>ight</w:t>
      </w:r>
      <w:proofErr w:type="spellEnd"/>
      <w:r w:rsidR="00A34A4A" w:rsidRPr="003A2853">
        <w:t xml:space="preserve"> Design Inc</w:t>
      </w:r>
      <w:r w:rsidR="00937690" w:rsidRPr="003A2853">
        <w:t xml:space="preserve">, Peggy Guggenheim Collection, </w:t>
      </w:r>
      <w:r w:rsidR="00E7761E" w:rsidRPr="003A2853">
        <w:t>Golden</w:t>
      </w:r>
      <w:r w:rsidR="00937690" w:rsidRPr="003A2853">
        <w:t xml:space="preserve"> Gateway Ten</w:t>
      </w:r>
      <w:r w:rsidR="00E7761E" w:rsidRPr="003A2853">
        <w:t>ants Association, G</w:t>
      </w:r>
      <w:r w:rsidR="004D6145" w:rsidRPr="003A2853">
        <w:t>BXML.Org.</w:t>
      </w:r>
    </w:p>
    <w:p w14:paraId="797120B8" w14:textId="5C2D464E" w:rsidR="004626E5" w:rsidRPr="003A2853" w:rsidRDefault="004626E5" w:rsidP="003A2853">
      <w:pPr>
        <w:pStyle w:val="ListParagraph"/>
      </w:pPr>
      <w:r w:rsidRPr="003A2853">
        <w:t>Architect</w:t>
      </w:r>
      <w:r w:rsidR="003B5D9E" w:rsidRPr="003A2853">
        <w:t xml:space="preserve">, </w:t>
      </w:r>
      <w:r w:rsidRPr="003A2853">
        <w:t xml:space="preserve">surveyor and contract manager </w:t>
      </w:r>
      <w:r w:rsidR="003B5D9E" w:rsidRPr="003A2853">
        <w:t xml:space="preserve">who </w:t>
      </w:r>
      <w:r w:rsidRPr="003A2853">
        <w:t>renovated over 90 houses</w:t>
      </w:r>
      <w:r w:rsidR="006F1311" w:rsidRPr="003A2853">
        <w:t>, pubs</w:t>
      </w:r>
      <w:r w:rsidR="001736A8" w:rsidRPr="003A2853">
        <w:t xml:space="preserve"> and historic buildings</w:t>
      </w:r>
      <w:r w:rsidR="004D6145" w:rsidRPr="003A2853">
        <w:t xml:space="preserve"> in London and 12 subw</w:t>
      </w:r>
      <w:r w:rsidR="006F1311" w:rsidRPr="003A2853">
        <w:t xml:space="preserve">ay stations in Hong Kong </w:t>
      </w:r>
      <w:r w:rsidR="004D6145" w:rsidRPr="003A2853">
        <w:t xml:space="preserve"> </w:t>
      </w:r>
    </w:p>
    <w:p w14:paraId="040127A9" w14:textId="1ECF6824" w:rsidR="004626E5" w:rsidRDefault="004626E5" w:rsidP="003A2853">
      <w:pPr>
        <w:pStyle w:val="ListParagraph"/>
      </w:pPr>
      <w:r w:rsidRPr="003A2853">
        <w:t xml:space="preserve">Designer </w:t>
      </w:r>
      <w:r w:rsidR="0068367F">
        <w:t>a</w:t>
      </w:r>
      <w:r w:rsidR="003C418D">
        <w:t>n</w:t>
      </w:r>
      <w:r w:rsidR="0068367F">
        <w:t>d Program Manager for</w:t>
      </w:r>
      <w:r w:rsidRPr="003A2853">
        <w:t xml:space="preserve"> the </w:t>
      </w:r>
      <w:r w:rsidR="007E3CD4" w:rsidRPr="003A2853">
        <w:t xml:space="preserve">three releases of the </w:t>
      </w:r>
      <w:r w:rsidRPr="003A2853">
        <w:t>software program that changed the way the world designs</w:t>
      </w:r>
      <w:r w:rsidR="007E3CD4" w:rsidRPr="003A2853">
        <w:t>: AutoCAD.</w:t>
      </w:r>
    </w:p>
    <w:p w14:paraId="63390AAE" w14:textId="039E6443" w:rsidR="00B6069F" w:rsidRPr="00DE163E" w:rsidRDefault="00BF097C" w:rsidP="00B6069F">
      <w:pPr>
        <w:rPr>
          <w:i/>
          <w:iCs/>
        </w:rPr>
      </w:pPr>
      <w:r>
        <w:rPr>
          <w:i/>
          <w:iCs/>
        </w:rPr>
        <w:t>I’ve a</w:t>
      </w:r>
      <w:r w:rsidR="00DE163E" w:rsidRPr="00DE163E">
        <w:rPr>
          <w:i/>
          <w:iCs/>
        </w:rPr>
        <w:t xml:space="preserve">lways </w:t>
      </w:r>
      <w:r>
        <w:rPr>
          <w:i/>
          <w:iCs/>
        </w:rPr>
        <w:t xml:space="preserve">been </w:t>
      </w:r>
      <w:r w:rsidR="00DE163E" w:rsidRPr="00DE163E">
        <w:rPr>
          <w:i/>
          <w:iCs/>
        </w:rPr>
        <w:t>involved with the well-being of others</w:t>
      </w:r>
    </w:p>
    <w:p w14:paraId="3B5B38C4" w14:textId="77777777" w:rsidR="004626E5" w:rsidRDefault="004626E5">
      <w:pPr>
        <w:pStyle w:val="Heading2"/>
      </w:pPr>
      <w:r>
        <w:t>Community Involvement</w:t>
      </w:r>
    </w:p>
    <w:p w14:paraId="359D7DC9" w14:textId="3483FDD8" w:rsidR="004626E5" w:rsidRDefault="004626E5" w:rsidP="00A371F5">
      <w:pPr>
        <w:pStyle w:val="ListParagraph"/>
      </w:pPr>
      <w:r w:rsidRPr="00A371F5">
        <w:t xml:space="preserve">Served on </w:t>
      </w:r>
      <w:r w:rsidR="007D4717" w:rsidRPr="00A371F5">
        <w:t>Julia Morgan</w:t>
      </w:r>
      <w:r w:rsidRPr="00A371F5">
        <w:t xml:space="preserve"> celebration committee</w:t>
      </w:r>
      <w:r w:rsidR="00DB6573">
        <w:t xml:space="preserve"> and featured speaker</w:t>
      </w:r>
    </w:p>
    <w:p w14:paraId="0EB4E930" w14:textId="073B868F" w:rsidR="0027518C" w:rsidRPr="0027518C" w:rsidRDefault="0027518C" w:rsidP="00115EAC">
      <w:pPr>
        <w:pStyle w:val="ListParagraph"/>
      </w:pPr>
      <w:r>
        <w:t>Organizer and speaker for the 17</w:t>
      </w:r>
      <w:r w:rsidR="00115EAC">
        <w:t>0</w:t>
      </w:r>
      <w:r w:rsidR="00115EAC" w:rsidRPr="00115EAC">
        <w:rPr>
          <w:vertAlign w:val="superscript"/>
        </w:rPr>
        <w:t>th</w:t>
      </w:r>
      <w:r w:rsidR="00115EAC">
        <w:t xml:space="preserve"> anniversary of the San Francisco Ladies Protection and Relief Society</w:t>
      </w:r>
    </w:p>
    <w:p w14:paraId="75EF65E7" w14:textId="556028C2" w:rsidR="004626E5" w:rsidRPr="00A371F5" w:rsidRDefault="004626E5" w:rsidP="00A371F5">
      <w:pPr>
        <w:pStyle w:val="ListParagraph"/>
      </w:pPr>
      <w:r w:rsidRPr="00A371F5">
        <w:t xml:space="preserve">Served </w:t>
      </w:r>
      <w:r w:rsidR="0085380A" w:rsidRPr="00A371F5">
        <w:t>as Secretary to the</w:t>
      </w:r>
      <w:r w:rsidRPr="00A371F5">
        <w:t xml:space="preserve"> Residents Council</w:t>
      </w:r>
    </w:p>
    <w:p w14:paraId="7C253F9B" w14:textId="2D3A7CE2" w:rsidR="004626E5" w:rsidRDefault="006C7CD9" w:rsidP="00A371F5">
      <w:pPr>
        <w:pStyle w:val="ListParagraph"/>
      </w:pPr>
      <w:r>
        <w:t xml:space="preserve">Served as </w:t>
      </w:r>
      <w:r w:rsidR="00115EAC">
        <w:t xml:space="preserve">Residents Council </w:t>
      </w:r>
      <w:r w:rsidR="004626E5" w:rsidRPr="00A371F5">
        <w:t>Nominating Committee</w:t>
      </w:r>
      <w:r w:rsidR="001541E6" w:rsidRPr="00A371F5">
        <w:t xml:space="preserve"> Chair</w:t>
      </w:r>
    </w:p>
    <w:p w14:paraId="3C0624B4" w14:textId="77777777" w:rsidR="004626E5" w:rsidRDefault="004626E5">
      <w:pPr>
        <w:pStyle w:val="Heading2"/>
      </w:pPr>
      <w:r>
        <w:lastRenderedPageBreak/>
        <w:t>Qualifications</w:t>
      </w:r>
    </w:p>
    <w:p w14:paraId="52BAEFEC" w14:textId="4774ABB6" w:rsidR="004626E5" w:rsidRPr="00BE0455" w:rsidRDefault="004626E5" w:rsidP="00BE0455">
      <w:pPr>
        <w:pStyle w:val="ListParagraph"/>
      </w:pPr>
      <w:r w:rsidRPr="00E90895">
        <w:rPr>
          <w:i/>
          <w:iCs/>
        </w:rPr>
        <w:t>Heritage Happenings</w:t>
      </w:r>
      <w:r w:rsidRPr="00BE0455">
        <w:t xml:space="preserve"> Editor and Publisher</w:t>
      </w:r>
      <w:r w:rsidR="008F2095" w:rsidRPr="00BE0455">
        <w:t xml:space="preserve"> </w:t>
      </w:r>
      <w:r w:rsidR="00442DDB" w:rsidRPr="00BE0455">
        <w:t>since 202</w:t>
      </w:r>
      <w:r w:rsidR="00BC65DE" w:rsidRPr="00BE0455">
        <w:t>2</w:t>
      </w:r>
    </w:p>
    <w:p w14:paraId="3DA51FF4" w14:textId="7B7B1690" w:rsidR="00BC65DE" w:rsidRPr="00BE0455" w:rsidRDefault="00BC65DE" w:rsidP="00BE0455">
      <w:pPr>
        <w:pStyle w:val="ListParagraph"/>
      </w:pPr>
      <w:r w:rsidRPr="00BE0455">
        <w:t xml:space="preserve">Editor and </w:t>
      </w:r>
      <w:r w:rsidR="0015413A" w:rsidRPr="00BE0455">
        <w:t>publisher</w:t>
      </w:r>
      <w:r w:rsidRPr="00BE0455">
        <w:t xml:space="preserve"> of the </w:t>
      </w:r>
      <w:r w:rsidR="006A73EF" w:rsidRPr="00BE0455">
        <w:t>Resident Directory</w:t>
      </w:r>
      <w:r w:rsidRPr="00BE0455">
        <w:t xml:space="preserve"> </w:t>
      </w:r>
    </w:p>
    <w:p w14:paraId="6893051A" w14:textId="1E95A32E" w:rsidR="004626E5" w:rsidRPr="00BE0455" w:rsidRDefault="007C7598" w:rsidP="00BE0455">
      <w:pPr>
        <w:pStyle w:val="ListParagraph"/>
      </w:pPr>
      <w:r>
        <w:t>Maintain i</w:t>
      </w:r>
      <w:r w:rsidR="004626E5" w:rsidRPr="00BE0455">
        <w:t>ntimate knowledge of the building and its systems as well as the neighborhood</w:t>
      </w:r>
    </w:p>
    <w:p w14:paraId="6B37A483" w14:textId="136C945B" w:rsidR="004626E5" w:rsidRPr="00BE0455" w:rsidRDefault="004626E5" w:rsidP="00BE0455">
      <w:pPr>
        <w:pStyle w:val="ListParagraph"/>
      </w:pPr>
      <w:r w:rsidRPr="00BE0455">
        <w:t xml:space="preserve">Personal </w:t>
      </w:r>
      <w:r w:rsidR="00442DDB" w:rsidRPr="00BE0455">
        <w:t>c</w:t>
      </w:r>
      <w:r w:rsidRPr="00BE0455">
        <w:t>onnection with everyone in the building ~ residents and team members</w:t>
      </w:r>
    </w:p>
    <w:p w14:paraId="50AF2F46" w14:textId="77777777" w:rsidR="004626E5" w:rsidRDefault="004626E5">
      <w:pPr>
        <w:pStyle w:val="Heading2"/>
      </w:pPr>
      <w:r>
        <w:t>Values</w:t>
      </w:r>
    </w:p>
    <w:p w14:paraId="6BB569AB" w14:textId="31A139AE" w:rsidR="004626E5" w:rsidRPr="00BE0455" w:rsidRDefault="004626E5" w:rsidP="00BE0455">
      <w:pPr>
        <w:pStyle w:val="ListParagraph"/>
      </w:pPr>
      <w:r w:rsidRPr="00BE0455">
        <w:t>Dedicated to open communication ~ My door is always open ~ Every piece of software I've written is free, open source and available to everyone</w:t>
      </w:r>
      <w:r w:rsidR="00B108C6">
        <w:t xml:space="preserve">. I like to </w:t>
      </w:r>
      <w:r w:rsidR="00B20569">
        <w:t>s</w:t>
      </w:r>
      <w:r w:rsidR="00B108C6">
        <w:t>hare</w:t>
      </w:r>
      <w:r w:rsidR="00B20569">
        <w:t>.</w:t>
      </w:r>
    </w:p>
    <w:p w14:paraId="07019F14" w14:textId="72E7CF28" w:rsidR="004626E5" w:rsidRPr="00BE0455" w:rsidRDefault="00B20569" w:rsidP="00791E59">
      <w:pPr>
        <w:pStyle w:val="ListParagraph"/>
      </w:pPr>
      <w:r>
        <w:t>I am a life</w:t>
      </w:r>
      <w:r w:rsidR="00124670">
        <w:t>long learner who seeks to use new technologies to improve quality of life</w:t>
      </w:r>
    </w:p>
    <w:p w14:paraId="64407511" w14:textId="77777777" w:rsidR="004626E5" w:rsidRDefault="004626E5">
      <w:pPr>
        <w:pStyle w:val="Heading2"/>
      </w:pPr>
      <w:r>
        <w:t>Efforts</w:t>
      </w:r>
    </w:p>
    <w:p w14:paraId="17D7ECDD" w14:textId="7D18C7FB" w:rsidR="004626E5" w:rsidRPr="00133142" w:rsidRDefault="004626E5" w:rsidP="00133142">
      <w:pPr>
        <w:pStyle w:val="ListParagraph"/>
      </w:pPr>
      <w:r w:rsidRPr="00133142">
        <w:t xml:space="preserve">Produced the videos that convince </w:t>
      </w:r>
      <w:r w:rsidR="008B4E4D" w:rsidRPr="00133142">
        <w:t>management</w:t>
      </w:r>
      <w:r w:rsidRPr="00133142">
        <w:t xml:space="preserve"> that accessible door</w:t>
      </w:r>
      <w:r w:rsidR="000643C4" w:rsidRPr="00133142">
        <w:t>s</w:t>
      </w:r>
      <w:r w:rsidRPr="00133142">
        <w:t xml:space="preserve"> are essential for people </w:t>
      </w:r>
      <w:r w:rsidR="008B4E4D" w:rsidRPr="00133142">
        <w:t>with</w:t>
      </w:r>
      <w:r w:rsidRPr="00133142">
        <w:t xml:space="preserve"> walkers and wheelchairs</w:t>
      </w:r>
    </w:p>
    <w:p w14:paraId="51A68C09" w14:textId="4E04CC5D" w:rsidR="004626E5" w:rsidRPr="00133142" w:rsidRDefault="004626E5" w:rsidP="00133142">
      <w:pPr>
        <w:pStyle w:val="ListParagraph"/>
      </w:pPr>
      <w:r w:rsidRPr="00133142">
        <w:t xml:space="preserve">Provided the spreadsheet that documented the deficient </w:t>
      </w:r>
      <w:r w:rsidR="00B65D84" w:rsidRPr="00133142">
        <w:t>Wi-Fi</w:t>
      </w:r>
      <w:r w:rsidRPr="00133142">
        <w:t xml:space="preserve"> connections</w:t>
      </w:r>
      <w:r w:rsidR="00B65D84" w:rsidRPr="00133142">
        <w:t xml:space="preserve"> that led to the system upgrade</w:t>
      </w:r>
    </w:p>
    <w:p w14:paraId="6EC27509" w14:textId="17280ACE" w:rsidR="00B65D84" w:rsidRPr="00133142" w:rsidRDefault="00FA30BB" w:rsidP="00133142">
      <w:pPr>
        <w:pStyle w:val="ListParagraph"/>
      </w:pPr>
      <w:r>
        <w:t>D</w:t>
      </w:r>
      <w:r w:rsidR="00752EEE">
        <w:t xml:space="preserve">edicated to reminding and </w:t>
      </w:r>
      <w:r w:rsidR="004626E5" w:rsidRPr="00133142">
        <w:t xml:space="preserve">informing residents about the Employee Appreciation Fund and its </w:t>
      </w:r>
      <w:r w:rsidR="00B2338E" w:rsidRPr="00133142">
        <w:t>status</w:t>
      </w:r>
      <w:r w:rsidR="004626E5" w:rsidRPr="00133142">
        <w:t xml:space="preserve"> </w:t>
      </w:r>
    </w:p>
    <w:p w14:paraId="1D394A03" w14:textId="733607D0" w:rsidR="00B2338E" w:rsidRPr="00133142" w:rsidRDefault="00B2338E" w:rsidP="00133142">
      <w:pPr>
        <w:pStyle w:val="ListParagraph"/>
      </w:pPr>
      <w:r w:rsidRPr="00133142">
        <w:t xml:space="preserve">Provided tech support </w:t>
      </w:r>
      <w:r w:rsidR="00984B1C" w:rsidRPr="00133142">
        <w:t xml:space="preserve">at no charge to dozens of residents </w:t>
      </w:r>
      <w:r w:rsidR="00DB4BC0" w:rsidRPr="00133142">
        <w:t xml:space="preserve">on </w:t>
      </w:r>
      <w:r w:rsidR="00984B1C" w:rsidRPr="00133142">
        <w:t xml:space="preserve">innumerable </w:t>
      </w:r>
      <w:r w:rsidR="00DB4BC0" w:rsidRPr="00133142">
        <w:t>occasions</w:t>
      </w:r>
    </w:p>
    <w:p w14:paraId="7D57267C" w14:textId="6EC986FE" w:rsidR="004626E5" w:rsidRPr="00133142" w:rsidRDefault="00CE3AE1" w:rsidP="00133142">
      <w:pPr>
        <w:pStyle w:val="ListParagraph"/>
      </w:pPr>
      <w:r w:rsidRPr="00133142">
        <w:t xml:space="preserve">Initiated </w:t>
      </w:r>
      <w:r w:rsidR="00B74461" w:rsidRPr="00133142">
        <w:t xml:space="preserve">numerous service requests to </w:t>
      </w:r>
      <w:r w:rsidR="007E7C0B" w:rsidRPr="00133142">
        <w:t>maintenance</w:t>
      </w:r>
      <w:r w:rsidR="00B74461" w:rsidRPr="00133142">
        <w:t xml:space="preserve"> request regarding trash </w:t>
      </w:r>
      <w:r w:rsidR="00844FBF" w:rsidRPr="00133142">
        <w:t xml:space="preserve">removal </w:t>
      </w:r>
      <w:r w:rsidR="00B74461" w:rsidRPr="00133142">
        <w:t xml:space="preserve">and </w:t>
      </w:r>
      <w:r w:rsidR="007E7C0B" w:rsidRPr="00133142">
        <w:t>c</w:t>
      </w:r>
      <w:r w:rsidR="004626E5" w:rsidRPr="00133142">
        <w:t>leanups</w:t>
      </w:r>
    </w:p>
    <w:p w14:paraId="136C4E7F" w14:textId="1B0B1C0D" w:rsidR="004626E5" w:rsidRPr="00133142" w:rsidRDefault="007E7C0B" w:rsidP="00133142">
      <w:pPr>
        <w:pStyle w:val="ListParagraph"/>
      </w:pPr>
      <w:r w:rsidRPr="00133142">
        <w:t xml:space="preserve">Acted as </w:t>
      </w:r>
      <w:r w:rsidR="004626E5" w:rsidRPr="00133142">
        <w:t>Out &amp; About tour</w:t>
      </w:r>
      <w:r w:rsidRPr="00133142">
        <w:t xml:space="preserve"> leader</w:t>
      </w:r>
      <w:r w:rsidR="00306378" w:rsidRPr="00133142">
        <w:t>, researched outings</w:t>
      </w:r>
      <w:r w:rsidR="00CE462B" w:rsidRPr="00133142">
        <w:t xml:space="preserve"> </w:t>
      </w:r>
      <w:r w:rsidR="001C05D7" w:rsidRPr="00133142">
        <w:t>and organized venues</w:t>
      </w:r>
    </w:p>
    <w:p w14:paraId="3D0C23E5" w14:textId="16275800" w:rsidR="004626E5" w:rsidRPr="00133142" w:rsidRDefault="00AF7173" w:rsidP="00133142">
      <w:pPr>
        <w:pStyle w:val="ListParagraph"/>
      </w:pPr>
      <w:r w:rsidRPr="00133142">
        <w:t xml:space="preserve">Liaise with </w:t>
      </w:r>
      <w:r w:rsidR="004626E5" w:rsidRPr="00133142">
        <w:t>Next Village</w:t>
      </w:r>
      <w:r w:rsidRPr="00133142">
        <w:t xml:space="preserve"> a local </w:t>
      </w:r>
      <w:r w:rsidR="00817D6E" w:rsidRPr="00133142">
        <w:t>membership group of seniors and vol</w:t>
      </w:r>
      <w:r w:rsidR="00DD669B" w:rsidRPr="00133142">
        <w:t>u</w:t>
      </w:r>
      <w:r w:rsidR="00817D6E" w:rsidRPr="00133142">
        <w:t xml:space="preserve">nteers </w:t>
      </w:r>
    </w:p>
    <w:p w14:paraId="5B1FE768" w14:textId="04FB7DDC" w:rsidR="00226337" w:rsidRPr="00133142" w:rsidRDefault="00226337" w:rsidP="00133142">
      <w:pPr>
        <w:pStyle w:val="ListParagraph"/>
      </w:pPr>
      <w:r w:rsidRPr="00133142">
        <w:t xml:space="preserve">Photographed and documented </w:t>
      </w:r>
      <w:r w:rsidR="003D3771" w:rsidRPr="00133142">
        <w:t>significant design aspects of the Julia Morgan</w:t>
      </w:r>
      <w:r w:rsidR="00133142" w:rsidRPr="00133142">
        <w:t xml:space="preserve"> Building</w:t>
      </w:r>
    </w:p>
    <w:p w14:paraId="15C9E628" w14:textId="0511EDAE" w:rsidR="004626E5" w:rsidRPr="00133142" w:rsidRDefault="00DD669B" w:rsidP="00133142">
      <w:pPr>
        <w:pStyle w:val="ListParagraph"/>
      </w:pPr>
      <w:r w:rsidRPr="00133142">
        <w:t xml:space="preserve">Wrote the text for the </w:t>
      </w:r>
      <w:r w:rsidR="004626E5" w:rsidRPr="00133142">
        <w:t>Historic Landmark</w:t>
      </w:r>
      <w:r w:rsidRPr="00133142">
        <w:t xml:space="preserve"> plaque and </w:t>
      </w:r>
      <w:r w:rsidR="00BE0455" w:rsidRPr="00133142">
        <w:t>organized its manufacture and delivery</w:t>
      </w:r>
    </w:p>
    <w:p w14:paraId="7D8F3776" w14:textId="77777777" w:rsidR="004626E5" w:rsidRDefault="004626E5">
      <w:pPr>
        <w:pStyle w:val="Heading2"/>
      </w:pPr>
      <w:r>
        <w:t>Call to Action</w:t>
      </w:r>
    </w:p>
    <w:p w14:paraId="5F0B4E1B" w14:textId="4B9E0642" w:rsidR="00C043FF" w:rsidRDefault="00C043FF" w:rsidP="004E28C3">
      <w:pPr>
        <w:rPr>
          <w:lang w:val="en"/>
        </w:rPr>
      </w:pPr>
      <w:r>
        <w:rPr>
          <w:lang w:val="en"/>
        </w:rPr>
        <w:t>I seek your vot</w:t>
      </w:r>
      <w:r w:rsidR="00463C83">
        <w:rPr>
          <w:lang w:val="en"/>
        </w:rPr>
        <w:t xml:space="preserve">e for me as </w:t>
      </w:r>
      <w:r w:rsidR="00065D14">
        <w:rPr>
          <w:lang w:val="en"/>
        </w:rPr>
        <w:t>your</w:t>
      </w:r>
      <w:r w:rsidR="00463C83">
        <w:rPr>
          <w:lang w:val="en"/>
        </w:rPr>
        <w:t xml:space="preserve"> resident member of the Board of Directors of the San Francisco Ladies Protection and Relief Society</w:t>
      </w:r>
    </w:p>
    <w:p w14:paraId="0ACB9D03" w14:textId="405DD3E3" w:rsidR="004E28C3" w:rsidRDefault="004E28C3" w:rsidP="004E28C3">
      <w:pPr>
        <w:rPr>
          <w:lang w:val="en"/>
        </w:rPr>
      </w:pPr>
      <w:r>
        <w:rPr>
          <w:lang w:val="en"/>
        </w:rPr>
        <w:t xml:space="preserve">I hope that you will vote for me because you know that </w:t>
      </w:r>
      <w:r w:rsidR="00905EC7">
        <w:rPr>
          <w:lang w:val="en"/>
        </w:rPr>
        <w:t>I will think of you, seek your advice,</w:t>
      </w:r>
      <w:r w:rsidR="00F07294">
        <w:rPr>
          <w:lang w:val="en"/>
        </w:rPr>
        <w:t xml:space="preserve"> </w:t>
      </w:r>
      <w:r w:rsidR="004C567A">
        <w:rPr>
          <w:lang w:val="en"/>
        </w:rPr>
        <w:t xml:space="preserve">and </w:t>
      </w:r>
      <w:r w:rsidR="00625CD9" w:rsidRPr="00625CD9">
        <w:t>advocat</w:t>
      </w:r>
      <w:r w:rsidR="001845FD">
        <w:t>e</w:t>
      </w:r>
      <w:r w:rsidR="00625CD9" w:rsidRPr="00625CD9">
        <w:t xml:space="preserve"> for your needs</w:t>
      </w:r>
      <w:r w:rsidR="00905EC7">
        <w:rPr>
          <w:lang w:val="en"/>
        </w:rPr>
        <w:t xml:space="preserve"> </w:t>
      </w:r>
      <w:r w:rsidR="00016EF1">
        <w:rPr>
          <w:lang w:val="en"/>
        </w:rPr>
        <w:t>to the Board</w:t>
      </w:r>
      <w:r w:rsidR="00A62F7B">
        <w:rPr>
          <w:lang w:val="en"/>
        </w:rPr>
        <w:t xml:space="preserve"> </w:t>
      </w:r>
      <w:proofErr w:type="gramStart"/>
      <w:r w:rsidR="00A62F7B">
        <w:rPr>
          <w:lang w:val="en"/>
        </w:rPr>
        <w:t>at all times</w:t>
      </w:r>
      <w:proofErr w:type="gramEnd"/>
      <w:r w:rsidR="00941EDA">
        <w:rPr>
          <w:lang w:val="en"/>
        </w:rPr>
        <w:t>.</w:t>
      </w:r>
      <w:r>
        <w:rPr>
          <w:lang w:val="en"/>
        </w:rPr>
        <w:t xml:space="preserve"> </w:t>
      </w:r>
    </w:p>
    <w:p w14:paraId="7A4FAD23" w14:textId="4713DECB" w:rsidR="004626E5" w:rsidRDefault="009A6D7A" w:rsidP="009A6D7A">
      <w:r w:rsidRPr="009A6D7A">
        <w:rPr>
          <w:noProof/>
        </w:rPr>
        <w:drawing>
          <wp:inline distT="0" distB="0" distL="0" distR="0" wp14:anchorId="299F987E" wp14:editId="4E671376">
            <wp:extent cx="3200400" cy="749300"/>
            <wp:effectExtent l="0" t="0" r="0" b="0"/>
            <wp:docPr id="1166958332" name="Picture 4" descr="A black letter with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58332" name="Picture 4" descr="A black letter with a tri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20E8" w14:textId="77777777" w:rsidR="004626E5" w:rsidRPr="009A6D7A" w:rsidRDefault="004626E5" w:rsidP="009A6D7A">
      <w:pPr>
        <w:pStyle w:val="ListParagraph"/>
      </w:pPr>
      <w:r w:rsidRPr="009A6D7A">
        <w:t>t.armour@gmail.com</w:t>
      </w:r>
    </w:p>
    <w:p w14:paraId="15A5549A" w14:textId="77777777" w:rsidR="004626E5" w:rsidRPr="009A6D7A" w:rsidRDefault="004626E5" w:rsidP="009A6D7A">
      <w:pPr>
        <w:pStyle w:val="ListParagraph"/>
      </w:pPr>
      <w:r w:rsidRPr="009A6D7A">
        <w:t>415 828 0000</w:t>
      </w:r>
    </w:p>
    <w:sectPr w:rsidR="004626E5" w:rsidRPr="009A6D7A" w:rsidSect="00B6494A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288" w:footer="288" w:gutter="0"/>
      <w:cols w:num="2"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5E30C" w14:textId="77777777" w:rsidR="00227377" w:rsidRDefault="00227377" w:rsidP="00FC1193">
      <w:pPr>
        <w:spacing w:after="0"/>
      </w:pPr>
      <w:r>
        <w:separator/>
      </w:r>
    </w:p>
  </w:endnote>
  <w:endnote w:type="continuationSeparator" w:id="0">
    <w:p w14:paraId="6FB78E16" w14:textId="77777777" w:rsidR="00227377" w:rsidRDefault="00227377" w:rsidP="00FC11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redoka One">
    <w:charset w:val="00"/>
    <w:family w:val="auto"/>
    <w:pitch w:val="variable"/>
    <w:sig w:usb0="8000002F" w:usb1="4000004A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8E4C9" w14:textId="04C6B232" w:rsidR="00FC1193" w:rsidRDefault="002B7BA3" w:rsidP="002B7BA3">
    <w:pPr>
      <w:pStyle w:val="Footer"/>
      <w:jc w:val="center"/>
    </w:pPr>
    <w:r>
      <w:t>San Francisco Ladies Protection and Relief Society</w:t>
    </w:r>
    <w:r w:rsidR="00635630">
      <w:t xml:space="preserve"> Board of Directors</w:t>
    </w:r>
    <w:r w:rsidR="009022E3">
      <w:t xml:space="preserve"> 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912E0" w14:textId="09716602" w:rsidR="00FC1193" w:rsidRDefault="00020B91" w:rsidP="00FC1193">
    <w:pPr>
      <w:pStyle w:val="Footer"/>
      <w:tabs>
        <w:tab w:val="clear" w:pos="9360"/>
        <w:tab w:val="right" w:pos="10710"/>
      </w:tabs>
      <w:spacing w:after="100"/>
    </w:pPr>
    <w:r>
      <w:t>2025-05-05</w:t>
    </w:r>
    <w:r w:rsidR="00FC1193">
      <w:tab/>
    </w:r>
    <w:r w:rsidR="00FC1193">
      <w:tab/>
    </w:r>
    <w:r w:rsidR="00FC1193">
      <w:fldChar w:fldCharType="begin"/>
    </w:r>
    <w:r w:rsidR="00FC1193">
      <w:instrText xml:space="preserve"> PAGE   \* MERGEFORMAT </w:instrText>
    </w:r>
    <w:r w:rsidR="00FC1193">
      <w:fldChar w:fldCharType="separate"/>
    </w:r>
    <w:r w:rsidR="00FC1193">
      <w:rPr>
        <w:noProof/>
      </w:rPr>
      <w:t>1</w:t>
    </w:r>
    <w:r w:rsidR="00FC119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14D23" w14:textId="77777777" w:rsidR="00227377" w:rsidRDefault="00227377" w:rsidP="00FC1193">
      <w:pPr>
        <w:spacing w:after="0"/>
      </w:pPr>
      <w:r>
        <w:separator/>
      </w:r>
    </w:p>
  </w:footnote>
  <w:footnote w:type="continuationSeparator" w:id="0">
    <w:p w14:paraId="0799DDA7" w14:textId="77777777" w:rsidR="00227377" w:rsidRDefault="00227377" w:rsidP="00FC119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DDF5D" w14:textId="576CDE62" w:rsidR="00FC1193" w:rsidRDefault="00020B91">
    <w:pPr>
      <w:pStyle w:val="Header"/>
    </w:pPr>
    <w:r>
      <w:t>Theo Armour</w:t>
    </w:r>
    <w:r w:rsidR="00FC1193">
      <w:ptab w:relativeTo="margin" w:alignment="center" w:leader="none"/>
    </w:r>
    <w:r w:rsidR="00FC1193">
      <w:ptab w:relativeTo="margin" w:alignment="right" w:leader="none"/>
    </w:r>
    <w:r>
      <w:t>Campai</w:t>
    </w:r>
    <w:r w:rsidR="002B7BA3">
      <w:t>gn Flyer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36017" w14:textId="49E33079" w:rsidR="00FC1193" w:rsidRPr="00FC1193" w:rsidRDefault="00FC1193" w:rsidP="00FC1193">
    <w:pPr>
      <w:pStyle w:val="Header"/>
      <w:tabs>
        <w:tab w:val="clear" w:pos="9360"/>
        <w:tab w:val="right" w:pos="10710"/>
      </w:tabs>
      <w:rPr>
        <w:color w:val="88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178A8"/>
    <w:multiLevelType w:val="multilevel"/>
    <w:tmpl w:val="373C5A6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" w15:restartNumberingAfterBreak="0">
    <w:nsid w:val="0E017677"/>
    <w:multiLevelType w:val="multilevel"/>
    <w:tmpl w:val="0286354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" w15:restartNumberingAfterBreak="0">
    <w:nsid w:val="15367DCD"/>
    <w:multiLevelType w:val="multilevel"/>
    <w:tmpl w:val="1990FB4A"/>
    <w:lvl w:ilvl="0">
      <w:start w:val="1"/>
      <w:numFmt w:val="bullet"/>
      <w:pStyle w:val="ListParagraph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33143536"/>
    <w:multiLevelType w:val="multilevel"/>
    <w:tmpl w:val="1894696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" w15:restartNumberingAfterBreak="0">
    <w:nsid w:val="37D22521"/>
    <w:multiLevelType w:val="multilevel"/>
    <w:tmpl w:val="1A54826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3F236BC5"/>
    <w:multiLevelType w:val="multilevel"/>
    <w:tmpl w:val="518CE97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42E33CDC"/>
    <w:multiLevelType w:val="hybridMultilevel"/>
    <w:tmpl w:val="9CA62844"/>
    <w:lvl w:ilvl="0" w:tplc="BE7084F8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275A09"/>
    <w:multiLevelType w:val="multilevel"/>
    <w:tmpl w:val="B4D85EA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8" w15:restartNumberingAfterBreak="0">
    <w:nsid w:val="4BD977FF"/>
    <w:multiLevelType w:val="multilevel"/>
    <w:tmpl w:val="8638813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9" w15:restartNumberingAfterBreak="0">
    <w:nsid w:val="60392781"/>
    <w:multiLevelType w:val="multilevel"/>
    <w:tmpl w:val="E63C39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69FC33EE"/>
    <w:multiLevelType w:val="hybridMultilevel"/>
    <w:tmpl w:val="C64CE444"/>
    <w:lvl w:ilvl="0" w:tplc="FD88FF54">
      <w:start w:val="2025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475AF"/>
    <w:multiLevelType w:val="multilevel"/>
    <w:tmpl w:val="98A2EB5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7C8679D0"/>
    <w:multiLevelType w:val="multilevel"/>
    <w:tmpl w:val="E070ABB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 w16cid:durableId="1187058277">
    <w:abstractNumId w:val="9"/>
  </w:num>
  <w:num w:numId="2" w16cid:durableId="1141390054">
    <w:abstractNumId w:val="11"/>
  </w:num>
  <w:num w:numId="3" w16cid:durableId="2021617382">
    <w:abstractNumId w:val="4"/>
  </w:num>
  <w:num w:numId="4" w16cid:durableId="1615165454">
    <w:abstractNumId w:val="4"/>
  </w:num>
  <w:num w:numId="5" w16cid:durableId="1654917699">
    <w:abstractNumId w:val="9"/>
  </w:num>
  <w:num w:numId="6" w16cid:durableId="1255243251">
    <w:abstractNumId w:val="9"/>
  </w:num>
  <w:num w:numId="7" w16cid:durableId="464471271">
    <w:abstractNumId w:val="9"/>
  </w:num>
  <w:num w:numId="8" w16cid:durableId="1940288453">
    <w:abstractNumId w:val="9"/>
  </w:num>
  <w:num w:numId="9" w16cid:durableId="57754987">
    <w:abstractNumId w:val="2"/>
  </w:num>
  <w:num w:numId="10" w16cid:durableId="31619911">
    <w:abstractNumId w:val="2"/>
  </w:num>
  <w:num w:numId="11" w16cid:durableId="1442795174">
    <w:abstractNumId w:val="2"/>
  </w:num>
  <w:num w:numId="12" w16cid:durableId="1931694076">
    <w:abstractNumId w:val="2"/>
  </w:num>
  <w:num w:numId="13" w16cid:durableId="199634229">
    <w:abstractNumId w:val="0"/>
  </w:num>
  <w:num w:numId="14" w16cid:durableId="1723021609">
    <w:abstractNumId w:val="12"/>
  </w:num>
  <w:num w:numId="15" w16cid:durableId="230577652">
    <w:abstractNumId w:val="7"/>
  </w:num>
  <w:num w:numId="16" w16cid:durableId="341512511">
    <w:abstractNumId w:val="5"/>
  </w:num>
  <w:num w:numId="17" w16cid:durableId="198397667">
    <w:abstractNumId w:val="8"/>
  </w:num>
  <w:num w:numId="18" w16cid:durableId="1039083522">
    <w:abstractNumId w:val="3"/>
  </w:num>
  <w:num w:numId="19" w16cid:durableId="663433297">
    <w:abstractNumId w:val="1"/>
  </w:num>
  <w:num w:numId="20" w16cid:durableId="1219440685">
    <w:abstractNumId w:val="6"/>
  </w:num>
  <w:num w:numId="21" w16cid:durableId="20603257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01"/>
    <w:rsid w:val="0001628F"/>
    <w:rsid w:val="00016EF1"/>
    <w:rsid w:val="00020B91"/>
    <w:rsid w:val="000321C1"/>
    <w:rsid w:val="00045291"/>
    <w:rsid w:val="0005760D"/>
    <w:rsid w:val="000643C4"/>
    <w:rsid w:val="00065D14"/>
    <w:rsid w:val="00085FD6"/>
    <w:rsid w:val="000960DC"/>
    <w:rsid w:val="000F6023"/>
    <w:rsid w:val="0010249B"/>
    <w:rsid w:val="00115EAC"/>
    <w:rsid w:val="00124670"/>
    <w:rsid w:val="00133142"/>
    <w:rsid w:val="0015413A"/>
    <w:rsid w:val="001541E6"/>
    <w:rsid w:val="001708E7"/>
    <w:rsid w:val="001736A8"/>
    <w:rsid w:val="00181A97"/>
    <w:rsid w:val="001845FD"/>
    <w:rsid w:val="001A1601"/>
    <w:rsid w:val="001B2A4A"/>
    <w:rsid w:val="001B5324"/>
    <w:rsid w:val="001C05D7"/>
    <w:rsid w:val="00226337"/>
    <w:rsid w:val="00227377"/>
    <w:rsid w:val="002738DA"/>
    <w:rsid w:val="0027518C"/>
    <w:rsid w:val="002B7BA3"/>
    <w:rsid w:val="002C09BC"/>
    <w:rsid w:val="002C2E90"/>
    <w:rsid w:val="002E00F2"/>
    <w:rsid w:val="002E51B5"/>
    <w:rsid w:val="003058E0"/>
    <w:rsid w:val="00306378"/>
    <w:rsid w:val="00306C17"/>
    <w:rsid w:val="00310F30"/>
    <w:rsid w:val="00311C45"/>
    <w:rsid w:val="00346725"/>
    <w:rsid w:val="00377B41"/>
    <w:rsid w:val="003A2853"/>
    <w:rsid w:val="003A4AC4"/>
    <w:rsid w:val="003B5D9E"/>
    <w:rsid w:val="003C418D"/>
    <w:rsid w:val="003C6337"/>
    <w:rsid w:val="003D3351"/>
    <w:rsid w:val="003D3771"/>
    <w:rsid w:val="004028A4"/>
    <w:rsid w:val="00442DDB"/>
    <w:rsid w:val="004609AF"/>
    <w:rsid w:val="004626E5"/>
    <w:rsid w:val="00463C83"/>
    <w:rsid w:val="004B48EE"/>
    <w:rsid w:val="004C567A"/>
    <w:rsid w:val="004D6145"/>
    <w:rsid w:val="004E28C3"/>
    <w:rsid w:val="00505F55"/>
    <w:rsid w:val="00507681"/>
    <w:rsid w:val="005543D0"/>
    <w:rsid w:val="00556A64"/>
    <w:rsid w:val="00574264"/>
    <w:rsid w:val="00590710"/>
    <w:rsid w:val="005D67D7"/>
    <w:rsid w:val="006247B5"/>
    <w:rsid w:val="00625CD9"/>
    <w:rsid w:val="00635630"/>
    <w:rsid w:val="00657C97"/>
    <w:rsid w:val="00663AEC"/>
    <w:rsid w:val="0068367F"/>
    <w:rsid w:val="006A35A7"/>
    <w:rsid w:val="006A73EF"/>
    <w:rsid w:val="006B5AFC"/>
    <w:rsid w:val="006C31E1"/>
    <w:rsid w:val="006C7CD9"/>
    <w:rsid w:val="006D6769"/>
    <w:rsid w:val="006F1311"/>
    <w:rsid w:val="00701FE0"/>
    <w:rsid w:val="00703436"/>
    <w:rsid w:val="00710228"/>
    <w:rsid w:val="0071304E"/>
    <w:rsid w:val="00752EEE"/>
    <w:rsid w:val="00762306"/>
    <w:rsid w:val="00774283"/>
    <w:rsid w:val="0077700C"/>
    <w:rsid w:val="00777CDC"/>
    <w:rsid w:val="00791E59"/>
    <w:rsid w:val="00794D2F"/>
    <w:rsid w:val="007A0037"/>
    <w:rsid w:val="007A7262"/>
    <w:rsid w:val="007C7598"/>
    <w:rsid w:val="007D1DF8"/>
    <w:rsid w:val="007D3A91"/>
    <w:rsid w:val="007D4717"/>
    <w:rsid w:val="007D519F"/>
    <w:rsid w:val="007E3CD4"/>
    <w:rsid w:val="007E7C0B"/>
    <w:rsid w:val="00810A21"/>
    <w:rsid w:val="00817D6E"/>
    <w:rsid w:val="00843072"/>
    <w:rsid w:val="00844FBF"/>
    <w:rsid w:val="00850AA8"/>
    <w:rsid w:val="0085380A"/>
    <w:rsid w:val="00856973"/>
    <w:rsid w:val="00866133"/>
    <w:rsid w:val="008843A8"/>
    <w:rsid w:val="008B4E4D"/>
    <w:rsid w:val="008C0965"/>
    <w:rsid w:val="008F2095"/>
    <w:rsid w:val="009022E3"/>
    <w:rsid w:val="00905EC7"/>
    <w:rsid w:val="009358AD"/>
    <w:rsid w:val="00937690"/>
    <w:rsid w:val="00941EDA"/>
    <w:rsid w:val="0095607F"/>
    <w:rsid w:val="00973184"/>
    <w:rsid w:val="00984B1C"/>
    <w:rsid w:val="009A6D7A"/>
    <w:rsid w:val="009D6CDC"/>
    <w:rsid w:val="00A13170"/>
    <w:rsid w:val="00A13D73"/>
    <w:rsid w:val="00A21C66"/>
    <w:rsid w:val="00A34A4A"/>
    <w:rsid w:val="00A371F5"/>
    <w:rsid w:val="00A57BFA"/>
    <w:rsid w:val="00A62F7B"/>
    <w:rsid w:val="00AE4ED9"/>
    <w:rsid w:val="00AF7173"/>
    <w:rsid w:val="00B0757A"/>
    <w:rsid w:val="00B108C6"/>
    <w:rsid w:val="00B20569"/>
    <w:rsid w:val="00B2314A"/>
    <w:rsid w:val="00B2338E"/>
    <w:rsid w:val="00B30A13"/>
    <w:rsid w:val="00B45D78"/>
    <w:rsid w:val="00B6069F"/>
    <w:rsid w:val="00B6494A"/>
    <w:rsid w:val="00B65D84"/>
    <w:rsid w:val="00B74461"/>
    <w:rsid w:val="00BC323A"/>
    <w:rsid w:val="00BC65DE"/>
    <w:rsid w:val="00BD5AC0"/>
    <w:rsid w:val="00BE0455"/>
    <w:rsid w:val="00BE6A0D"/>
    <w:rsid w:val="00BF097C"/>
    <w:rsid w:val="00C043FF"/>
    <w:rsid w:val="00C9507E"/>
    <w:rsid w:val="00CC0DC5"/>
    <w:rsid w:val="00CD17CE"/>
    <w:rsid w:val="00CD5DC4"/>
    <w:rsid w:val="00CE3AE1"/>
    <w:rsid w:val="00CE462B"/>
    <w:rsid w:val="00D21E7E"/>
    <w:rsid w:val="00D41128"/>
    <w:rsid w:val="00D50933"/>
    <w:rsid w:val="00DB4BC0"/>
    <w:rsid w:val="00DB54FB"/>
    <w:rsid w:val="00DB6573"/>
    <w:rsid w:val="00DD669B"/>
    <w:rsid w:val="00DE163E"/>
    <w:rsid w:val="00E23938"/>
    <w:rsid w:val="00E33610"/>
    <w:rsid w:val="00E7761E"/>
    <w:rsid w:val="00E90895"/>
    <w:rsid w:val="00EA06F0"/>
    <w:rsid w:val="00ED5B9A"/>
    <w:rsid w:val="00EF6A2B"/>
    <w:rsid w:val="00F01033"/>
    <w:rsid w:val="00F02727"/>
    <w:rsid w:val="00F07294"/>
    <w:rsid w:val="00F35F23"/>
    <w:rsid w:val="00F86A97"/>
    <w:rsid w:val="00F94FB7"/>
    <w:rsid w:val="00F97EFA"/>
    <w:rsid w:val="00FA30BB"/>
    <w:rsid w:val="00FB11BE"/>
    <w:rsid w:val="00FC1193"/>
    <w:rsid w:val="00FD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CDC05"/>
  <w15:chartTrackingRefBased/>
  <w15:docId w15:val="{59651F02-0E75-4A42-AE9E-2BF90121B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Theme="minorHAnsi" w:hAnsi="Verdana" w:cstheme="minorBidi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4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1B5"/>
    <w:pPr>
      <w:spacing w:after="120" w:line="276" w:lineRule="auto"/>
    </w:pPr>
    <w:rPr>
      <w:rFonts w:cs="Segoe UI"/>
      <w:color w:val="000000"/>
    </w:rPr>
  </w:style>
  <w:style w:type="paragraph" w:styleId="Heading1">
    <w:name w:val="heading 1"/>
    <w:aliases w:val="Hdr 1"/>
    <w:basedOn w:val="Normal"/>
    <w:next w:val="Normal"/>
    <w:link w:val="Heading1Char"/>
    <w:uiPriority w:val="9"/>
    <w:qFormat/>
    <w:rsid w:val="00F97EFA"/>
    <w:pPr>
      <w:spacing w:after="0"/>
      <w:outlineLvl w:val="0"/>
    </w:pPr>
    <w:rPr>
      <w:rFonts w:ascii="ADLaM Display" w:eastAsia="Arial Rounded MT Bold" w:hAnsi="ADLaM Display" w:cs="ADLaM Display"/>
      <w:color w:val="88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311C45"/>
    <w:pPr>
      <w:widowControl w:val="0"/>
      <w:spacing w:before="120" w:after="0" w:line="240" w:lineRule="auto"/>
      <w:outlineLvl w:val="1"/>
    </w:pPr>
    <w:rPr>
      <w:rFonts w:ascii="ADLaM Display" w:eastAsia="Fredoka One" w:hAnsi="ADLaM Display" w:cs="ADLaM Display"/>
      <w:color w:val="880000"/>
      <w:sz w:val="36"/>
      <w:szCs w:val="36"/>
      <w:lang w:val="en"/>
    </w:rPr>
  </w:style>
  <w:style w:type="paragraph" w:styleId="Heading3">
    <w:name w:val="heading 3"/>
    <w:basedOn w:val="Normal"/>
    <w:next w:val="Normal"/>
    <w:link w:val="Heading3Char"/>
    <w:uiPriority w:val="3"/>
    <w:qFormat/>
    <w:rsid w:val="00F97EFA"/>
    <w:pPr>
      <w:widowControl w:val="0"/>
      <w:spacing w:before="120" w:after="0"/>
      <w:outlineLvl w:val="2"/>
    </w:pPr>
    <w:rPr>
      <w:rFonts w:ascii="ADLaM Display" w:eastAsia="Verdana" w:hAnsi="ADLaM Display" w:cs="Verdana"/>
      <w:bCs/>
      <w:color w:val="880000"/>
      <w:sz w:val="32"/>
      <w:szCs w:val="32"/>
      <w:lang w:val="e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97EF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F5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F5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F5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F5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F5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8"/>
    <w:qFormat/>
    <w:rsid w:val="00F97EFA"/>
    <w:rPr>
      <w:rFonts w:ascii="ADLaM Display" w:eastAsiaTheme="majorEastAsia" w:hAnsi="ADLaM Display" w:cstheme="majorBidi"/>
      <w:bCs/>
      <w:color w:val="880000"/>
      <w:sz w:val="48"/>
      <w:szCs w:val="40"/>
    </w:rPr>
  </w:style>
  <w:style w:type="character" w:customStyle="1" w:styleId="TitleChar">
    <w:name w:val="Title Char"/>
    <w:basedOn w:val="DefaultParagraphFont"/>
    <w:link w:val="Title"/>
    <w:uiPriority w:val="8"/>
    <w:rsid w:val="00F97EFA"/>
    <w:rPr>
      <w:rFonts w:ascii="ADLaM Display" w:eastAsiaTheme="majorEastAsia" w:hAnsi="ADLaM Display" w:cstheme="majorBidi"/>
      <w:bCs/>
      <w:color w:val="880000"/>
      <w:sz w:val="48"/>
      <w:szCs w:val="40"/>
    </w:rPr>
  </w:style>
  <w:style w:type="character" w:customStyle="1" w:styleId="Heading1Char">
    <w:name w:val="Heading 1 Char"/>
    <w:aliases w:val="Hdr 1 Char"/>
    <w:basedOn w:val="DefaultParagraphFont"/>
    <w:link w:val="Heading1"/>
    <w:uiPriority w:val="1"/>
    <w:rsid w:val="00F97EFA"/>
    <w:rPr>
      <w:rFonts w:ascii="ADLaM Display" w:eastAsia="Arial Rounded MT Bold" w:hAnsi="ADLaM Display" w:cs="ADLaM Display"/>
      <w:color w:val="88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2"/>
    <w:rsid w:val="00311C45"/>
    <w:rPr>
      <w:rFonts w:ascii="ADLaM Display" w:eastAsia="Fredoka One" w:hAnsi="ADLaM Display" w:cs="ADLaM Display"/>
      <w:color w:val="880000"/>
      <w:sz w:val="36"/>
      <w:szCs w:val="36"/>
      <w:lang w:val="en"/>
    </w:rPr>
  </w:style>
  <w:style w:type="character" w:customStyle="1" w:styleId="Heading3Char">
    <w:name w:val="Heading 3 Char"/>
    <w:basedOn w:val="DefaultParagraphFont"/>
    <w:link w:val="Heading3"/>
    <w:uiPriority w:val="3"/>
    <w:rsid w:val="00F97EFA"/>
    <w:rPr>
      <w:rFonts w:ascii="ADLaM Display" w:eastAsia="Verdana" w:hAnsi="ADLaM Display" w:cs="Verdana"/>
      <w:bCs/>
      <w:color w:val="880000"/>
      <w:sz w:val="32"/>
      <w:szCs w:val="32"/>
      <w:lang w:val="en"/>
    </w:rPr>
  </w:style>
  <w:style w:type="paragraph" w:styleId="Subtitle">
    <w:name w:val="Subtitle"/>
    <w:basedOn w:val="Normal"/>
    <w:next w:val="Normal"/>
    <w:link w:val="SubtitleChar"/>
    <w:uiPriority w:val="11"/>
    <w:rsid w:val="00F97EFA"/>
    <w:pPr>
      <w:widowControl w:val="0"/>
      <w:spacing w:before="120"/>
    </w:pPr>
    <w:rPr>
      <w:rFonts w:eastAsia="Georgia" w:cs="Georgia"/>
      <w:i/>
      <w:color w:val="000000" w:themeColor="text1"/>
      <w:sz w:val="32"/>
      <w:szCs w:val="32"/>
      <w:lang w:val="en"/>
    </w:rPr>
  </w:style>
  <w:style w:type="character" w:customStyle="1" w:styleId="SubtitleChar">
    <w:name w:val="Subtitle Char"/>
    <w:basedOn w:val="DefaultParagraphFont"/>
    <w:link w:val="Subtitle"/>
    <w:uiPriority w:val="11"/>
    <w:rsid w:val="00F97EFA"/>
    <w:rPr>
      <w:rFonts w:eastAsia="Georgia" w:cs="Georgia"/>
      <w:i/>
      <w:color w:val="000000" w:themeColor="text1"/>
      <w:sz w:val="32"/>
      <w:szCs w:val="32"/>
      <w:lang w:val="en"/>
    </w:rPr>
  </w:style>
  <w:style w:type="paragraph" w:styleId="ListParagraph">
    <w:name w:val="List Paragraph"/>
    <w:next w:val="Normal"/>
    <w:qFormat/>
    <w:rsid w:val="00A371F5"/>
    <w:pPr>
      <w:numPr>
        <w:numId w:val="12"/>
      </w:numPr>
      <w:spacing w:line="278" w:lineRule="auto"/>
      <w:ind w:left="270" w:hanging="270"/>
    </w:pPr>
  </w:style>
  <w:style w:type="paragraph" w:styleId="BodyText">
    <w:name w:val="Body Text"/>
    <w:basedOn w:val="Normal"/>
    <w:link w:val="BodyTextChar"/>
    <w:uiPriority w:val="99"/>
    <w:semiHidden/>
    <w:unhideWhenUsed/>
    <w:rsid w:val="00310F30"/>
  </w:style>
  <w:style w:type="character" w:customStyle="1" w:styleId="BodyTextChar">
    <w:name w:val="Body Text Char"/>
    <w:basedOn w:val="DefaultParagraphFont"/>
    <w:link w:val="BodyText"/>
    <w:uiPriority w:val="99"/>
    <w:semiHidden/>
    <w:rsid w:val="00310F30"/>
  </w:style>
  <w:style w:type="character" w:styleId="Hyperlink">
    <w:name w:val="Hyperlink"/>
    <w:uiPriority w:val="4"/>
    <w:qFormat/>
    <w:rsid w:val="00F97EFA"/>
    <w:rPr>
      <w:rFonts w:ascii="Verdana" w:hAnsi="Verdana"/>
      <w:b/>
      <w:color w:val="880000"/>
      <w:sz w:val="28"/>
      <w:u w:val="single"/>
    </w:rPr>
  </w:style>
  <w:style w:type="paragraph" w:customStyle="1" w:styleId="Byline">
    <w:name w:val="Byline"/>
    <w:basedOn w:val="Normal"/>
    <w:link w:val="BylineChar"/>
    <w:uiPriority w:val="6"/>
    <w:qFormat/>
    <w:rsid w:val="00F97EFA"/>
    <w:rPr>
      <w:i/>
    </w:rPr>
  </w:style>
  <w:style w:type="character" w:customStyle="1" w:styleId="BylineChar">
    <w:name w:val="Byline Char"/>
    <w:basedOn w:val="DefaultParagraphFont"/>
    <w:link w:val="Byline"/>
    <w:uiPriority w:val="6"/>
    <w:rsid w:val="00F97EFA"/>
    <w:rPr>
      <w:rFonts w:cs="Segoe UI"/>
      <w:i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EF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F5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F5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F5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F5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F55"/>
    <w:rPr>
      <w:rFonts w:asciiTheme="minorHAnsi" w:eastAsiaTheme="majorEastAsia" w:hAnsiTheme="minorHAnsi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F97E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EFA"/>
    <w:rPr>
      <w:rFonts w:cs="Segoe U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rsid w:val="00F97E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F97E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EFA"/>
    <w:rPr>
      <w:rFonts w:cs="Segoe UI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rsid w:val="00F97E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19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C1193"/>
    <w:rPr>
      <w:rFonts w:cs="Segoe U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C119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C1193"/>
    <w:rPr>
      <w:rFonts w:cs="Segoe U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6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mo\OneDrive\Documents\Custom%20Office%20Templates\2025-heritage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998CB-BFFC-4E17-B556-C7A6018A5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2025-heritage-template.dotx</Template>
  <TotalTime>87</TotalTime>
  <Pages>2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Armour</dc:creator>
  <cp:keywords/>
  <dc:description/>
  <cp:lastModifiedBy>Theo Armour</cp:lastModifiedBy>
  <cp:revision>102</cp:revision>
  <cp:lastPrinted>2025-05-06T04:52:00Z</cp:lastPrinted>
  <dcterms:created xsi:type="dcterms:W3CDTF">2025-05-06T03:38:00Z</dcterms:created>
  <dcterms:modified xsi:type="dcterms:W3CDTF">2025-05-06T05:15:00Z</dcterms:modified>
</cp:coreProperties>
</file>