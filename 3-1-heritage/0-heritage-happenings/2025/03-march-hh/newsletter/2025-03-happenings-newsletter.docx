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9A794F" w14:textId="37DD53FF" w:rsidR="000A1F28" w:rsidRDefault="005C1D9E" w:rsidP="00F906AB">
      <w:pPr>
        <w:rPr>
          <w14:shadow w14:blurRad="88900" w14:dist="114300" w14:dir="3000000" w14:sx="100000" w14:sy="100000" w14:kx="0" w14:ky="0" w14:algn="ctr">
            <w14:srgbClr w14:val="FF883E"/>
          </w14:shadow>
        </w:rPr>
      </w:pPr>
      <w:r w:rsidRPr="00383ADD">
        <w:rPr>
          <w:noProof/>
          <w14:shadow w14:blurRad="50800" w14:dist="63500" w14:dir="3000000" w14:sx="100000" w14:sy="100000" w14:kx="0" w14:ky="0" w14:algn="ctr">
            <w14:srgbClr w14:val="FF883E"/>
          </w14:shadow>
        </w:rPr>
        <w:drawing>
          <wp:anchor distT="0" distB="0" distL="114300" distR="114300" simplePos="0" relativeHeight="251658240" behindDoc="0" locked="0" layoutInCell="1" allowOverlap="1" wp14:anchorId="630094B1" wp14:editId="40919238">
            <wp:simplePos x="0" y="0"/>
            <wp:positionH relativeFrom="margin">
              <wp:posOffset>47963</wp:posOffset>
            </wp:positionH>
            <wp:positionV relativeFrom="page">
              <wp:posOffset>487800</wp:posOffset>
            </wp:positionV>
            <wp:extent cx="1764103" cy="1764103"/>
            <wp:effectExtent l="304800" t="266700" r="350520" b="388620"/>
            <wp:wrapNone/>
            <wp:docPr id="142363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30558" name="Picture 1423630558"/>
                    <pic:cNvPicPr/>
                  </pic:nvPicPr>
                  <pic:blipFill>
                    <a:blip r:embed="rId8" cstate="print">
                      <a:extLst>
                        <a:ext uri="{28A0092B-C50C-407E-A947-70E740481C1C}">
                          <a14:useLocalDpi xmlns:a14="http://schemas.microsoft.com/office/drawing/2010/main" val="0"/>
                        </a:ext>
                      </a:extLst>
                    </a:blip>
                    <a:stretch>
                      <a:fillRect/>
                    </a:stretch>
                  </pic:blipFill>
                  <pic:spPr>
                    <a:xfrm rot="1004315">
                      <a:off x="0" y="0"/>
                      <a:ext cx="1766119" cy="1766119"/>
                    </a:xfrm>
                    <a:prstGeom prst="rect">
                      <a:avLst/>
                    </a:prstGeom>
                    <a:ln w="28575">
                      <a:solidFill>
                        <a:srgbClr val="169B62"/>
                      </a:solidFill>
                    </a:ln>
                    <a:effectLst>
                      <a:outerShdw blurRad="76200" dist="63500" dir="4200000" algn="ctr" rotWithShape="0">
                        <a:srgbClr val="FF883E"/>
                      </a:outerShdw>
                    </a:effectLst>
                  </pic:spPr>
                </pic:pic>
              </a:graphicData>
            </a:graphic>
            <wp14:sizeRelH relativeFrom="margin">
              <wp14:pctWidth>0</wp14:pctWidth>
            </wp14:sizeRelH>
            <wp14:sizeRelV relativeFrom="margin">
              <wp14:pctHeight>0</wp14:pctHeight>
            </wp14:sizeRelV>
          </wp:anchor>
        </w:drawing>
      </w:r>
    </w:p>
    <w:p w14:paraId="1A25BB5B" w14:textId="6F1DCB2F" w:rsidR="000A1F28" w:rsidRDefault="000A1F28" w:rsidP="00F906AB">
      <w:pPr>
        <w:rPr>
          <w14:shadow w14:blurRad="88900" w14:dist="114300" w14:dir="3000000" w14:sx="100000" w14:sy="100000" w14:kx="0" w14:ky="0" w14:algn="ctr">
            <w14:srgbClr w14:val="FF883E"/>
          </w14:shadow>
        </w:rPr>
      </w:pPr>
      <w:r w:rsidRPr="006C4D65">
        <w:rPr>
          <w:noProof/>
          <w14:shadow w14:blurRad="50800" w14:dist="63500" w14:dir="3000000" w14:sx="100000" w14:sy="100000" w14:kx="0" w14:ky="0" w14:algn="ctr">
            <w14:srgbClr w14:val="FF883E"/>
          </w14:shadow>
        </w:rPr>
        <mc:AlternateContent>
          <mc:Choice Requires="wps">
            <w:drawing>
              <wp:anchor distT="45720" distB="45720" distL="114300" distR="114300" simplePos="0" relativeHeight="251662336" behindDoc="0" locked="0" layoutInCell="1" allowOverlap="1" wp14:anchorId="6F326F23" wp14:editId="6508B1FF">
                <wp:simplePos x="0" y="0"/>
                <wp:positionH relativeFrom="margin">
                  <wp:align>right</wp:align>
                </wp:positionH>
                <wp:positionV relativeFrom="page">
                  <wp:posOffset>1231900</wp:posOffset>
                </wp:positionV>
                <wp:extent cx="5257800" cy="1047750"/>
                <wp:effectExtent l="0" t="0" r="0" b="0"/>
                <wp:wrapNone/>
                <wp:docPr id="2092051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47750"/>
                        </a:xfrm>
                        <a:prstGeom prst="rect">
                          <a:avLst/>
                        </a:prstGeom>
                        <a:noFill/>
                        <a:ln w="9525">
                          <a:noFill/>
                          <a:miter lim="800000"/>
                          <a:headEnd/>
                          <a:tailEnd/>
                        </a:ln>
                      </wps:spPr>
                      <wps:txbx>
                        <w:txbxContent>
                          <w:p w14:paraId="0A5A42CF" w14:textId="49907224" w:rsidR="006C4D65" w:rsidRPr="00D7584C" w:rsidRDefault="006C4D65" w:rsidP="0035733D">
                            <w:pPr>
                              <w:pStyle w:val="Title"/>
                            </w:pPr>
                            <w:r w:rsidRPr="00D7584C">
                              <w:rPr>
                                <w14:shadow w14:blurRad="50800" w14:dist="63500" w14:dir="3000000" w14:sx="100000" w14:sy="100000" w14:kx="0" w14:ky="0" w14:algn="ctr">
                                  <w14:srgbClr w14:val="FF883E"/>
                                </w14:shadow>
                              </w:rPr>
                              <w:t>Happenings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326F23" id="_x0000_t202" coordsize="21600,21600" o:spt="202" path="m,l,21600r21600,l21600,xe">
                <v:stroke joinstyle="miter"/>
                <v:path gradientshapeok="t" o:connecttype="rect"/>
              </v:shapetype>
              <v:shape id="Text Box 2" o:spid="_x0000_s1026" type="#_x0000_t202" style="position:absolute;margin-left:362.8pt;margin-top:97pt;width:414pt;height:82.5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" filled="f" stroked="f">
                <v:textbox>
                  <w:txbxContent>
                    <w:p w14:paraId="0A5A42CF" w14:textId="49907224" w:rsidR="006C4D65" w:rsidRPr="00D7584C" w:rsidRDefault="006C4D65" w:rsidP="0035733D">
                      <w:pPr>
                        <w:pStyle w:val="Title"/>
                      </w:pPr>
                      <w:r w:rsidRPr="00D7584C">
                        <w:rPr>
                          <w14:shadow w14:blurRad="50800" w14:dist="63500" w14:dir="3000000" w14:sx="100000" w14:sy="100000" w14:kx="0" w14:ky="0" w14:algn="ctr">
                            <w14:srgbClr w14:val="FF883E"/>
                          </w14:shadow>
                        </w:rPr>
                        <w:t>Happenings</w:t>
                      </w:r>
                    </w:p>
                  </w:txbxContent>
                </v:textbox>
                <w10:wrap anchorx="margin" anchory="page"/>
              </v:shape>
            </w:pict>
          </mc:Fallback>
        </mc:AlternateContent>
      </w:r>
    </w:p>
    <w:p w14:paraId="460E1475" w14:textId="77777777" w:rsidR="000A1F28" w:rsidRDefault="000A1F28" w:rsidP="00F906AB">
      <w:pPr>
        <w:rPr>
          <w14:shadow w14:blurRad="88900" w14:dist="114300" w14:dir="3000000" w14:sx="100000" w14:sy="100000" w14:kx="0" w14:ky="0" w14:algn="ctr">
            <w14:srgbClr w14:val="FF883E"/>
          </w14:shadow>
        </w:rPr>
      </w:pPr>
    </w:p>
    <w:p w14:paraId="26E31DF5" w14:textId="584706D1" w:rsidR="002266DD" w:rsidRPr="002266DD" w:rsidRDefault="00D7584C" w:rsidP="00F906AB">
      <w:pPr>
        <w:rPr>
          <w:lang w:val="en"/>
        </w:rPr>
        <w:sectPr w:rsidR="002266DD" w:rsidRPr="002266DD" w:rsidSect="00FC1193">
          <w:headerReference w:type="even" r:id="rId9"/>
          <w:headerReference w:type="default" r:id="rId10"/>
          <w:footerReference w:type="even" r:id="rId11"/>
          <w:footerReference w:type="default" r:id="rId12"/>
          <w:headerReference w:type="first" r:id="rId13"/>
          <w:footerReference w:type="first" r:id="rId14"/>
          <w:pgSz w:w="12240" w:h="15840"/>
          <w:pgMar w:top="720" w:right="720" w:bottom="720" w:left="720" w:header="288" w:footer="288" w:gutter="0"/>
          <w:cols w:space="720"/>
          <w:titlePg/>
          <w:docGrid w:linePitch="381"/>
        </w:sectPr>
      </w:pPr>
      <w:r w:rsidRPr="0062686E">
        <w:rPr>
          <w:noProof/>
          <w:lang w:val="en"/>
        </w:rPr>
        <mc:AlternateContent>
          <mc:Choice Requires="wps">
            <w:drawing>
              <wp:anchor distT="45720" distB="45720" distL="114300" distR="114300" simplePos="0" relativeHeight="251660288" behindDoc="0" locked="0" layoutInCell="1" allowOverlap="1" wp14:anchorId="62D153E6" wp14:editId="7D2C7EC6">
                <wp:simplePos x="0" y="0"/>
                <wp:positionH relativeFrom="margin">
                  <wp:posOffset>2686050</wp:posOffset>
                </wp:positionH>
                <wp:positionV relativeFrom="page">
                  <wp:posOffset>457200</wp:posOffset>
                </wp:positionV>
                <wp:extent cx="4171950" cy="12573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0" cy="1257300"/>
                        </a:xfrm>
                        <a:prstGeom prst="rect">
                          <a:avLst/>
                        </a:prstGeom>
                        <a:solidFill>
                          <a:srgbClr val="FFFFFF"/>
                        </a:solidFill>
                        <a:ln w="9525">
                          <a:noFill/>
                          <a:miter lim="800000"/>
                          <a:headEnd/>
                          <a:tailEnd/>
                        </a:ln>
                      </wps:spPr>
                      <wps:txbx>
                        <w:txbxContent>
                          <w:p w14:paraId="4ACEA329" w14:textId="0A6A325B" w:rsidR="0062686E" w:rsidRPr="00D7584C" w:rsidRDefault="006D6F17" w:rsidP="0035733D">
                            <w:pPr>
                              <w:pStyle w:val="Title"/>
                            </w:pPr>
                            <w:r w:rsidRPr="00D7584C">
                              <w:rPr>
                                <w14:shadow w14:blurRad="50800" w14:dist="63500" w14:dir="3000000" w14:sx="100000" w14:sy="100000" w14:kx="0" w14:ky="0" w14:algn="ctr">
                                  <w14:srgbClr w14:val="FF883E"/>
                                </w14:shadow>
                              </w:rPr>
                              <w:t>Heritage</w:t>
                            </w:r>
                            <w:r w:rsidRPr="00D7584C">
                              <w:rPr>
                                <w14:shadow w14:blurRad="50800" w14:dist="63500" w14:dir="3000000" w14:sx="100000" w14:sy="100000" w14:kx="0" w14:ky="0" w14:algn="ctr">
                                  <w14:srgbClr w14:val="FF883E"/>
                                </w14:shadow>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D153E6" id="_x0000_s1027" type="#_x0000_t202" style="position:absolute;margin-left:211.5pt;margin-top:36pt;width:328.5pt;height:99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" stroked="f">
                <v:textbox>
                  <w:txbxContent>
                    <w:p w14:paraId="4ACEA329" w14:textId="0A6A325B" w:rsidR="0062686E" w:rsidRPr="00D7584C" w:rsidRDefault="006D6F17" w:rsidP="0035733D">
                      <w:pPr>
                        <w:pStyle w:val="Title"/>
                      </w:pPr>
                      <w:r w:rsidRPr="00D7584C">
                        <w:rPr>
                          <w14:shadow w14:blurRad="50800" w14:dist="63500" w14:dir="3000000" w14:sx="100000" w14:sy="100000" w14:kx="0" w14:ky="0" w14:algn="ctr">
                            <w14:srgbClr w14:val="FF883E"/>
                          </w14:shadow>
                        </w:rPr>
                        <w:t>Heritage</w:t>
                      </w:r>
                      <w:r w:rsidRPr="00D7584C">
                        <w:rPr>
                          <w14:shadow w14:blurRad="50800" w14:dist="63500" w14:dir="3000000" w14:sx="100000" w14:sy="100000" w14:kx="0" w14:ky="0" w14:algn="ctr">
                            <w14:srgbClr w14:val="FF883E"/>
                          </w14:shadow>
                        </w:rPr>
                        <w:br/>
                      </w:r>
                    </w:p>
                  </w:txbxContent>
                </v:textbox>
                <w10:wrap type="square" anchorx="margin" anchory="page"/>
              </v:shape>
            </w:pict>
          </mc:Fallback>
        </mc:AlternateContent>
      </w:r>
    </w:p>
    <w:p w14:paraId="2908B10C" w14:textId="77777777" w:rsidR="00DD618A" w:rsidRDefault="00DD618A" w:rsidP="00234DB0">
      <w:pPr>
        <w:pStyle w:val="Heading1"/>
      </w:pPr>
    </w:p>
    <w:p w14:paraId="0CE51EE8" w14:textId="676F0466" w:rsidR="00E55EE6" w:rsidRDefault="00E55EE6" w:rsidP="00FE3BD8">
      <w:pPr>
        <w:pStyle w:val="Heading1"/>
        <w:jc w:val="right"/>
      </w:pPr>
      <w:r>
        <w:t>March 2025</w:t>
      </w:r>
    </w:p>
    <w:p w14:paraId="7068842E" w14:textId="796F4530" w:rsidR="009117AB" w:rsidRPr="006B22D0" w:rsidRDefault="009117AB" w:rsidP="009A487D">
      <w:pPr>
        <w:pStyle w:val="specials"/>
        <w:spacing w:line="240" w:lineRule="auto"/>
        <w:rPr>
          <w:rFonts w:ascii="ADLaM Display" w:hAnsi="ADLaM Display" w:cs="ADLaM Display"/>
          <w:color w:val="169B62"/>
          <w:sz w:val="32"/>
          <w:szCs w:val="32"/>
        </w:rPr>
      </w:pPr>
      <w:r w:rsidRPr="006B22D0">
        <w:rPr>
          <w:rFonts w:ascii="ADLaM Display" w:hAnsi="ADLaM Display" w:cs="ADLaM Display"/>
          <w:color w:val="169B62"/>
          <w:sz w:val="32"/>
          <w:szCs w:val="32"/>
        </w:rPr>
        <w:t>The monthly newsletter published by residents of</w:t>
      </w:r>
      <w:r w:rsidRPr="006B22D0">
        <w:rPr>
          <w:rFonts w:ascii="ADLaM Display" w:hAnsi="ADLaM Display" w:cs="ADLaM Display"/>
          <w:color w:val="169B62"/>
          <w:sz w:val="32"/>
          <w:szCs w:val="32"/>
        </w:rPr>
        <w:br/>
        <w:t>Heritage on the Marina, San Francisco CA, USA</w:t>
      </w:r>
    </w:p>
    <w:p w14:paraId="35094C00" w14:textId="77777777" w:rsidR="00AE2294" w:rsidRDefault="00AE2294" w:rsidP="00234DB0">
      <w:pPr>
        <w:pStyle w:val="Heading1"/>
        <w:sectPr w:rsidR="00AE2294" w:rsidSect="002C21B5">
          <w:type w:val="continuous"/>
          <w:pgSz w:w="12240" w:h="15840"/>
          <w:pgMar w:top="720" w:right="720" w:bottom="720" w:left="720" w:header="288" w:footer="288" w:gutter="0"/>
          <w:cols w:space="720"/>
          <w:titlePg/>
          <w:docGrid w:linePitch="381"/>
        </w:sectPr>
      </w:pPr>
    </w:p>
    <w:p w14:paraId="416E997D" w14:textId="12D0F94A" w:rsidR="00D57722" w:rsidRPr="003E1775" w:rsidRDefault="00180430" w:rsidP="00234DB0">
      <w:pPr>
        <w:pStyle w:val="Heading1"/>
      </w:pPr>
      <w:r>
        <w:t>This</w:t>
      </w:r>
      <w:r w:rsidR="008A61B2">
        <w:t xml:space="preserve"> month</w:t>
      </w:r>
      <w:r>
        <w:t xml:space="preserve"> It’s </w:t>
      </w:r>
      <w:r w:rsidR="003C4B5D" w:rsidRPr="003E1775">
        <w:t>Ireland</w:t>
      </w:r>
    </w:p>
    <w:p w14:paraId="5A131BEA" w14:textId="4CAB6FEE" w:rsidR="003C63B8" w:rsidRDefault="003026CB" w:rsidP="00F906AB">
      <w:r>
        <w:rPr>
          <w:noProof/>
        </w:rPr>
        <w:drawing>
          <wp:inline distT="0" distB="0" distL="0" distR="0" wp14:anchorId="1963BA3E" wp14:editId="71D8D6E1">
            <wp:extent cx="457200" cy="228600"/>
            <wp:effectExtent l="0" t="0" r="0" b="0"/>
            <wp:docPr id="13877807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pic:spPr>
                </pic:pic>
              </a:graphicData>
            </a:graphic>
          </wp:inline>
        </w:drawing>
      </w:r>
      <w:r w:rsidR="008D673E">
        <w:t xml:space="preserve"> The country of the month is </w:t>
      </w:r>
      <w:r w:rsidR="008D673E" w:rsidRPr="00A73EE3">
        <w:rPr>
          <w:b/>
          <w:bCs/>
          <w:color w:val="169B62"/>
        </w:rPr>
        <w:t>Ireland</w:t>
      </w:r>
      <w:r w:rsidR="003E1775" w:rsidRPr="004240E7">
        <w:t>.</w:t>
      </w:r>
      <w:r w:rsidR="007A570E" w:rsidRPr="004240E7">
        <w:t xml:space="preserve"> The masthead cameo</w:t>
      </w:r>
      <w:r w:rsidR="007A570E">
        <w:t xml:space="preserve"> </w:t>
      </w:r>
      <w:r w:rsidR="004240E7">
        <w:t xml:space="preserve">highlights </w:t>
      </w:r>
      <w:r w:rsidR="00A73EE3">
        <w:t>S</w:t>
      </w:r>
      <w:r w:rsidR="00A73EE3" w:rsidRPr="00A73EE3">
        <w:t>aint Patrick blowing a traditional Irish horn</w:t>
      </w:r>
      <w:r w:rsidR="00A73EE3">
        <w:t>.</w:t>
      </w:r>
      <w:r w:rsidR="00764A55">
        <w:t xml:space="preserve"> He appears to </w:t>
      </w:r>
      <w:r w:rsidR="00D3155D">
        <w:t>have blessed many residents with the “gift of the gab”</w:t>
      </w:r>
      <w:r w:rsidR="00272549">
        <w:t xml:space="preserve">, with </w:t>
      </w:r>
      <w:r w:rsidR="00F409C4" w:rsidRPr="00F906AB">
        <w:t xml:space="preserve">several new contributors </w:t>
      </w:r>
      <w:r w:rsidR="008A61B2" w:rsidRPr="00F906AB">
        <w:t>hitting the keyboard</w:t>
      </w:r>
      <w:r w:rsidR="00337337">
        <w:t xml:space="preserve"> regarding I</w:t>
      </w:r>
      <w:r w:rsidR="00900B72">
        <w:t>reland</w:t>
      </w:r>
      <w:r w:rsidR="008A61B2" w:rsidRPr="00F906AB">
        <w:t>.</w:t>
      </w:r>
    </w:p>
    <w:p w14:paraId="5A4143E4" w14:textId="7236B1DD" w:rsidR="002F46A7" w:rsidRPr="00872432" w:rsidRDefault="0017351F" w:rsidP="00F906AB">
      <w:pPr>
        <w:pStyle w:val="Heading2"/>
      </w:pPr>
      <w:r w:rsidRPr="00872432">
        <w:t>Eating Well &amp; Hydrating</w:t>
      </w:r>
    </w:p>
    <w:p w14:paraId="58F521E3" w14:textId="77777777" w:rsidR="00D6359A" w:rsidRDefault="00D107D7" w:rsidP="00F906AB">
      <w:r>
        <w:t xml:space="preserve">The health topic of the month is eating well and staying </w:t>
      </w:r>
      <w:r w:rsidR="00EA13B5">
        <w:t>h</w:t>
      </w:r>
      <w:r>
        <w:t>ydrated</w:t>
      </w:r>
      <w:r w:rsidR="00D6359A">
        <w:t xml:space="preserve">. </w:t>
      </w:r>
    </w:p>
    <w:p w14:paraId="072C87BC" w14:textId="14343A16" w:rsidR="00D95277" w:rsidRDefault="00D95277" w:rsidP="00F906AB">
      <w:pPr>
        <w:pStyle w:val="Heading2"/>
      </w:pPr>
      <w:r>
        <w:t>New Residents</w:t>
      </w:r>
    </w:p>
    <w:p w14:paraId="03B58216" w14:textId="75DCB4F7" w:rsidR="00D95277" w:rsidRDefault="00D95277" w:rsidP="00F906AB">
      <w:r>
        <w:t>C</w:t>
      </w:r>
      <w:r w:rsidR="009B0AE8">
        <w:t xml:space="preserve">andy and Jim </w:t>
      </w:r>
      <w:r w:rsidR="00A70A6A">
        <w:t>Naughton</w:t>
      </w:r>
      <w:r w:rsidR="006223DE">
        <w:t xml:space="preserve"> moved </w:t>
      </w:r>
      <w:r w:rsidR="00FE11BB">
        <w:t>from Marin</w:t>
      </w:r>
      <w:r w:rsidR="00F44785">
        <w:t xml:space="preserve"> </w:t>
      </w:r>
      <w:r w:rsidR="006223DE">
        <w:t>in</w:t>
      </w:r>
      <w:r w:rsidR="00FE11BB">
        <w:t>to 420 Perry</w:t>
      </w:r>
      <w:r w:rsidR="00254BC7">
        <w:t xml:space="preserve">. </w:t>
      </w:r>
    </w:p>
    <w:p w14:paraId="0C2CCAA5" w14:textId="7E1EA7DB" w:rsidR="002C4952" w:rsidRDefault="002C4952" w:rsidP="00F906AB">
      <w:pPr>
        <w:pStyle w:val="Heading2"/>
      </w:pPr>
      <w:r>
        <w:t xml:space="preserve">Events </w:t>
      </w:r>
      <w:r w:rsidR="00780474">
        <w:t>of Interest</w:t>
      </w:r>
    </w:p>
    <w:p w14:paraId="2D66C381" w14:textId="34FC65C0" w:rsidR="002C4952" w:rsidRPr="0001144C" w:rsidRDefault="002C4952" w:rsidP="002C4952">
      <w:pPr>
        <w:pStyle w:val="ListParagraph"/>
      </w:pPr>
      <w:r w:rsidRPr="0001144C">
        <w:t xml:space="preserve">Mardi Gras </w:t>
      </w:r>
      <w:r w:rsidR="00F74789">
        <w:t>D</w:t>
      </w:r>
      <w:r w:rsidRPr="0001144C">
        <w:t xml:space="preserve">inner </w:t>
      </w:r>
      <w:r w:rsidR="00F44785">
        <w:t>3/</w:t>
      </w:r>
      <w:r w:rsidRPr="0001144C">
        <w:t>4</w:t>
      </w:r>
    </w:p>
    <w:p w14:paraId="5A67021B" w14:textId="65619393" w:rsidR="002C4952" w:rsidRDefault="002C4952" w:rsidP="002C4952">
      <w:pPr>
        <w:pStyle w:val="ListParagraph"/>
      </w:pPr>
      <w:r w:rsidRPr="0001144C">
        <w:t xml:space="preserve">Daylight Savings </w:t>
      </w:r>
      <w:r w:rsidR="00F44785">
        <w:t>3/</w:t>
      </w:r>
      <w:r w:rsidRPr="0001144C">
        <w:t>9</w:t>
      </w:r>
    </w:p>
    <w:p w14:paraId="03A0D261" w14:textId="4D161F34" w:rsidR="00C70A82" w:rsidRPr="00C70A82" w:rsidRDefault="00C401B8" w:rsidP="00780474">
      <w:pPr>
        <w:pStyle w:val="ListParagraph"/>
      </w:pPr>
      <w:r>
        <w:t xml:space="preserve">Semiannual Meeting </w:t>
      </w:r>
      <w:r w:rsidR="009C5DE8">
        <w:t>3/12</w:t>
      </w:r>
    </w:p>
    <w:p w14:paraId="3CC8A245" w14:textId="344E4119" w:rsidR="002C4952" w:rsidRPr="0001144C" w:rsidRDefault="002C4952" w:rsidP="002C4952">
      <w:pPr>
        <w:pStyle w:val="ListParagraph"/>
      </w:pPr>
      <w:r w:rsidRPr="0001144C">
        <w:t xml:space="preserve">Birthday Night </w:t>
      </w:r>
      <w:r w:rsidR="00F44785">
        <w:t>3/</w:t>
      </w:r>
      <w:r w:rsidRPr="0001144C">
        <w:t>14</w:t>
      </w:r>
    </w:p>
    <w:p w14:paraId="78061072" w14:textId="7D88A605" w:rsidR="002C4952" w:rsidRDefault="002C4952" w:rsidP="002C4952">
      <w:pPr>
        <w:pStyle w:val="ListParagraph"/>
      </w:pPr>
      <w:r w:rsidRPr="0001144C">
        <w:t xml:space="preserve">St Patrick's Day </w:t>
      </w:r>
      <w:r w:rsidR="00056DF4">
        <w:t>D</w:t>
      </w:r>
      <w:r w:rsidRPr="0001144C">
        <w:t xml:space="preserve">inner </w:t>
      </w:r>
      <w:r w:rsidR="00F44785">
        <w:t>3</w:t>
      </w:r>
      <w:r w:rsidR="00002AD2">
        <w:t>/</w:t>
      </w:r>
      <w:r w:rsidRPr="0001144C">
        <w:t>17</w:t>
      </w:r>
    </w:p>
    <w:p w14:paraId="4370A980" w14:textId="5F6C55A9" w:rsidR="00002AD2" w:rsidRPr="00002AD2" w:rsidRDefault="00002AD2" w:rsidP="00002AD2">
      <w:pPr>
        <w:pStyle w:val="ListParagraph"/>
      </w:pPr>
      <w:r>
        <w:t>Centenary Celebration 3/27</w:t>
      </w:r>
    </w:p>
    <w:p w14:paraId="42E884C7" w14:textId="61F79402" w:rsidR="00780474" w:rsidRPr="00780474" w:rsidRDefault="00780474" w:rsidP="00002AD2">
      <w:pPr>
        <w:pStyle w:val="ListParagraph"/>
      </w:pPr>
      <w:r>
        <w:t>Residents Council</w:t>
      </w:r>
      <w:r w:rsidR="00F44785">
        <w:t xml:space="preserve"> 3/28</w:t>
      </w:r>
    </w:p>
    <w:p w14:paraId="6AE6575B" w14:textId="77777777" w:rsidR="00F906AB" w:rsidRDefault="00F906AB" w:rsidP="00F906AB"/>
    <w:p w14:paraId="12EBB019" w14:textId="77777777" w:rsidR="00AD5DB6" w:rsidRDefault="00AD5DB6" w:rsidP="00AD5DB6">
      <w:pPr>
        <w:pStyle w:val="Heading2"/>
      </w:pPr>
      <w:r>
        <w:t>Landmark Designation</w:t>
      </w:r>
    </w:p>
    <w:p w14:paraId="76CF5FAC" w14:textId="77777777" w:rsidR="00AD5DB6" w:rsidRDefault="00AD5DB6" w:rsidP="00AD5DB6">
      <w:r>
        <w:t xml:space="preserve">In January the San Francisco Board of Supervisors voted unanimously to register the Julia Morgan Building as a San Francisco Historic Landmark. </w:t>
      </w:r>
    </w:p>
    <w:p w14:paraId="75D7AE98" w14:textId="77777777" w:rsidR="009E3709" w:rsidRDefault="009E3709" w:rsidP="00F7351E">
      <w:pPr>
        <w:pStyle w:val="Heading2"/>
      </w:pPr>
      <w:r>
        <w:t>Centenary Celebration</w:t>
      </w:r>
    </w:p>
    <w:p w14:paraId="6E51EA89" w14:textId="6DC289A2" w:rsidR="009E3709" w:rsidRDefault="009E3709" w:rsidP="009E3709">
      <w:r>
        <w:t xml:space="preserve">Heritage on the Marina is celebrating the centenary of the opening of the Julia Morgan Building on </w:t>
      </w:r>
      <w:r w:rsidR="00193C73">
        <w:t>March 27. A gala celebration is planned</w:t>
      </w:r>
      <w:r w:rsidR="001422A0">
        <w:t>. N</w:t>
      </w:r>
      <w:r w:rsidR="00193C73">
        <w:t xml:space="preserve">umerous local </w:t>
      </w:r>
      <w:r w:rsidR="005F78F7">
        <w:t xml:space="preserve">dignitaries </w:t>
      </w:r>
      <w:r w:rsidR="00CE7393">
        <w:t xml:space="preserve">will </w:t>
      </w:r>
      <w:r w:rsidR="005F78F7">
        <w:t xml:space="preserve">attend. </w:t>
      </w:r>
      <w:r w:rsidR="00897275">
        <w:t xml:space="preserve">A </w:t>
      </w:r>
      <w:r w:rsidR="001E1EA7">
        <w:t xml:space="preserve">new </w:t>
      </w:r>
      <w:r w:rsidR="009E1A7F">
        <w:t xml:space="preserve">bronze </w:t>
      </w:r>
      <w:r w:rsidR="00897275">
        <w:t>plaque</w:t>
      </w:r>
      <w:r w:rsidR="009E1A7F">
        <w:t xml:space="preserve"> impart</w:t>
      </w:r>
      <w:r w:rsidR="003C716A">
        <w:t>ing</w:t>
      </w:r>
      <w:r w:rsidR="009E1A7F">
        <w:t xml:space="preserve"> the details</w:t>
      </w:r>
      <w:r w:rsidR="005C3797">
        <w:t xml:space="preserve"> </w:t>
      </w:r>
      <w:r w:rsidR="00235333">
        <w:t>of the Land</w:t>
      </w:r>
      <w:r w:rsidR="00AD5DB6">
        <w:t xml:space="preserve">mark designation </w:t>
      </w:r>
      <w:r w:rsidR="005C3797">
        <w:t>will be unveiled.</w:t>
      </w:r>
      <w:r w:rsidR="001E1EA7">
        <w:t xml:space="preserve"> </w:t>
      </w:r>
      <w:r w:rsidR="003C716A">
        <w:t>This is a fund</w:t>
      </w:r>
      <w:r w:rsidR="00AD08DB">
        <w:t xml:space="preserve">raising event and sponsorship is welcome. Phone 415 </w:t>
      </w:r>
      <w:r w:rsidR="00144845">
        <w:t>202 0103</w:t>
      </w:r>
    </w:p>
    <w:p w14:paraId="2AFF53D3" w14:textId="152A877E" w:rsidR="009E3709" w:rsidRDefault="00553623" w:rsidP="005B58B5">
      <w:pPr>
        <w:pStyle w:val="Heading2"/>
      </w:pPr>
      <w:r>
        <w:t xml:space="preserve">San Francisco Ladies Protection and Relief Society Wikipedia </w:t>
      </w:r>
      <w:r w:rsidR="009836A3">
        <w:t>Article</w:t>
      </w:r>
    </w:p>
    <w:p w14:paraId="7B31B82B" w14:textId="4315C125" w:rsidR="005B58B5" w:rsidRDefault="005B58B5" w:rsidP="005B58B5">
      <w:pPr>
        <w:rPr>
          <w:lang w:val="en"/>
        </w:rPr>
      </w:pPr>
      <w:r>
        <w:rPr>
          <w:lang w:val="en"/>
        </w:rPr>
        <w:t xml:space="preserve">Theo Armour </w:t>
      </w:r>
      <w:r w:rsidR="00AB296E">
        <w:rPr>
          <w:lang w:val="en"/>
        </w:rPr>
        <w:t>has at last submitted his a</w:t>
      </w:r>
      <w:r w:rsidR="005B236E">
        <w:rPr>
          <w:lang w:val="en"/>
        </w:rPr>
        <w:t>rticle</w:t>
      </w:r>
      <w:r w:rsidR="00C64EA1">
        <w:rPr>
          <w:lang w:val="en"/>
        </w:rPr>
        <w:t xml:space="preserve"> on the San Francisco Ladies Protection and Relief Society </w:t>
      </w:r>
      <w:r w:rsidR="00C64EA1">
        <w:rPr>
          <w:lang w:val="en"/>
        </w:rPr>
        <w:lastRenderedPageBreak/>
        <w:t xml:space="preserve">to Wikipedia. </w:t>
      </w:r>
      <w:r w:rsidR="00E7718F">
        <w:rPr>
          <w:lang w:val="en"/>
        </w:rPr>
        <w:t>Here is the link:</w:t>
      </w:r>
      <w:r w:rsidR="00E7718F">
        <w:rPr>
          <w:lang w:val="en"/>
        </w:rPr>
        <w:br/>
      </w:r>
      <w:hyperlink r:id="rId16" w:history="1">
        <w:r w:rsidR="009836A3" w:rsidRPr="00B1755C">
          <w:rPr>
            <w:rStyle w:val="Hyperlink"/>
          </w:rPr>
          <w:t>https://en.wikipedia.org/wiki/San_Francisco_Ladies_Protection_and_Relief_Society</w:t>
        </w:r>
      </w:hyperlink>
    </w:p>
    <w:p w14:paraId="3D6261D7" w14:textId="6B892244" w:rsidR="00C64EA1" w:rsidRDefault="007A0524" w:rsidP="005B58B5">
      <w:pPr>
        <w:rPr>
          <w:lang w:val="en"/>
        </w:rPr>
      </w:pPr>
      <w:r>
        <w:rPr>
          <w:lang w:val="en"/>
        </w:rPr>
        <w:t>The article is work-in-progress.</w:t>
      </w:r>
      <w:r w:rsidR="00DF0C5B">
        <w:rPr>
          <w:lang w:val="en"/>
        </w:rPr>
        <w:t xml:space="preserve"> Many corrections and much new </w:t>
      </w:r>
      <w:r w:rsidR="003634FC">
        <w:rPr>
          <w:lang w:val="en"/>
        </w:rPr>
        <w:t xml:space="preserve">information </w:t>
      </w:r>
      <w:proofErr w:type="gramStart"/>
      <w:r w:rsidR="003634FC">
        <w:rPr>
          <w:lang w:val="en"/>
        </w:rPr>
        <w:t>is</w:t>
      </w:r>
      <w:proofErr w:type="gramEnd"/>
      <w:r w:rsidR="003634FC">
        <w:rPr>
          <w:lang w:val="en"/>
        </w:rPr>
        <w:t xml:space="preserve"> waiting to be added. </w:t>
      </w:r>
      <w:r w:rsidR="00C64EA1">
        <w:rPr>
          <w:lang w:val="en"/>
        </w:rPr>
        <w:t xml:space="preserve">Articles on Heritage on the Marina and the Julia Morgan </w:t>
      </w:r>
      <w:r w:rsidR="001C2C73">
        <w:rPr>
          <w:lang w:val="en"/>
        </w:rPr>
        <w:t xml:space="preserve">Building </w:t>
      </w:r>
      <w:r w:rsidR="00C40E54">
        <w:rPr>
          <w:lang w:val="en"/>
        </w:rPr>
        <w:t>are in the making.</w:t>
      </w:r>
      <w:r w:rsidR="00C64EA1">
        <w:rPr>
          <w:lang w:val="en"/>
        </w:rPr>
        <w:t xml:space="preserve"> </w:t>
      </w:r>
    </w:p>
    <w:p w14:paraId="113F5E1E" w14:textId="77D80D63" w:rsidR="002A7C0B" w:rsidRDefault="00927048" w:rsidP="00927048">
      <w:pPr>
        <w:pStyle w:val="Heading2"/>
      </w:pPr>
      <w:r>
        <w:t xml:space="preserve">Centenary Expo: </w:t>
      </w:r>
      <w:r w:rsidR="002A7C0B">
        <w:t>Art Gallery</w:t>
      </w:r>
    </w:p>
    <w:p w14:paraId="5645C5C3" w14:textId="6D55876E" w:rsidR="002A7C0B" w:rsidRDefault="00630A15" w:rsidP="005B58B5">
      <w:pPr>
        <w:rPr>
          <w:lang w:val="en"/>
        </w:rPr>
      </w:pPr>
      <w:r>
        <w:rPr>
          <w:lang w:val="en"/>
        </w:rPr>
        <w:t xml:space="preserve">Text to be delivered </w:t>
      </w:r>
      <w:r w:rsidR="002A7C0B">
        <w:rPr>
          <w:lang w:val="en"/>
        </w:rPr>
        <w:t xml:space="preserve">Conceptualizing random endpoints in </w:t>
      </w:r>
      <w:proofErr w:type="gramStart"/>
      <w:r w:rsidR="002A7C0B">
        <w:rPr>
          <w:lang w:val="en"/>
        </w:rPr>
        <w:t>a</w:t>
      </w:r>
      <w:proofErr w:type="gramEnd"/>
      <w:r w:rsidR="002A7C0B">
        <w:rPr>
          <w:lang w:val="en"/>
        </w:rPr>
        <w:t xml:space="preserve"> access matrix provides reach extensions enterprise wide. Respective divisions historically insignificant, upscale trend lines in a management inventory analysis survivability format.</w:t>
      </w:r>
    </w:p>
    <w:p w14:paraId="4700353E" w14:textId="77777777" w:rsidR="002A7C0B" w:rsidRPr="005F1114" w:rsidRDefault="002A7C0B" w:rsidP="002A7C0B">
      <w:pPr>
        <w:pStyle w:val="Heading2"/>
      </w:pPr>
      <w:r w:rsidRPr="005F1114">
        <w:t>Author’s Reading</w:t>
      </w:r>
    </w:p>
    <w:p w14:paraId="54D9EA59" w14:textId="71343F99" w:rsidR="002A7C0B" w:rsidRPr="002A7C0B" w:rsidRDefault="002A7C0B" w:rsidP="005B58B5">
      <w:r>
        <w:t xml:space="preserve">June Fraps’ cousin Laura Burges reads from her new book: </w:t>
      </w:r>
      <w:r w:rsidRPr="00077450">
        <w:rPr>
          <w:b/>
          <w:bCs/>
          <w:i/>
          <w:iCs/>
        </w:rPr>
        <w:t xml:space="preserve">Wisdom Stories of Tibet </w:t>
      </w:r>
      <w:r>
        <w:t xml:space="preserve">on March 6 at 3 pm. Members of Next Village, the popular </w:t>
      </w:r>
      <w:proofErr w:type="gramStart"/>
      <w:r>
        <w:t>elders</w:t>
      </w:r>
      <w:proofErr w:type="gramEnd"/>
      <w:r>
        <w:t xml:space="preserve"> organization, are invited to attend.</w:t>
      </w:r>
    </w:p>
    <w:p w14:paraId="32D68D9A" w14:textId="6C0EBF41" w:rsidR="00BF3290" w:rsidRDefault="00BF3290" w:rsidP="008A2260">
      <w:pPr>
        <w:pStyle w:val="Heading2"/>
      </w:pPr>
      <w:r>
        <w:t>QR Codes</w:t>
      </w:r>
    </w:p>
    <w:p w14:paraId="0B6D6232" w14:textId="404888DE" w:rsidR="00BF3290" w:rsidRDefault="008A2260" w:rsidP="005B58B5">
      <w:pPr>
        <w:rPr>
          <w:lang w:val="en"/>
        </w:rPr>
      </w:pPr>
      <w:r>
        <w:rPr>
          <w:noProof/>
        </w:rPr>
        <w:drawing>
          <wp:anchor distT="0" distB="0" distL="114300" distR="114300" simplePos="0" relativeHeight="251664384" behindDoc="0" locked="0" layoutInCell="1" allowOverlap="1" wp14:anchorId="6C65A941" wp14:editId="5DD7262B">
            <wp:simplePos x="0" y="0"/>
            <wp:positionH relativeFrom="column">
              <wp:align>left</wp:align>
            </wp:positionH>
            <wp:positionV relativeFrom="paragraph">
              <wp:posOffset>3175</wp:posOffset>
            </wp:positionV>
            <wp:extent cx="711200" cy="711200"/>
            <wp:effectExtent l="0" t="0" r="0" b="0"/>
            <wp:wrapSquare wrapText="bothSides"/>
            <wp:docPr id="838707686" name="Picture 4" descr="A qr cod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07686" name="Picture 4" descr="A qr code on a white background&#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1200" cy="711200"/>
                    </a:xfrm>
                    <a:prstGeom prst="rect">
                      <a:avLst/>
                    </a:prstGeom>
                    <a:noFill/>
                    <a:ln>
                      <a:noFill/>
                    </a:ln>
                  </pic:spPr>
                </pic:pic>
              </a:graphicData>
            </a:graphic>
          </wp:anchor>
        </w:drawing>
      </w:r>
      <w:r w:rsidR="00DB351F">
        <w:rPr>
          <w:lang w:val="en"/>
        </w:rPr>
        <w:t>The funny bo</w:t>
      </w:r>
      <w:r w:rsidR="005C357C">
        <w:rPr>
          <w:lang w:val="en"/>
        </w:rPr>
        <w:t xml:space="preserve">x on the left is called a QR Code. If you take a photo of </w:t>
      </w:r>
      <w:r w:rsidR="00737257">
        <w:rPr>
          <w:lang w:val="en"/>
        </w:rPr>
        <w:t xml:space="preserve">a QR code </w:t>
      </w:r>
      <w:r w:rsidR="005C357C">
        <w:rPr>
          <w:lang w:val="en"/>
        </w:rPr>
        <w:t>with your phon</w:t>
      </w:r>
      <w:r w:rsidR="00737257">
        <w:rPr>
          <w:lang w:val="en"/>
        </w:rPr>
        <w:t>e a link will pop up. Click</w:t>
      </w:r>
      <w:r w:rsidR="00AA5347">
        <w:rPr>
          <w:lang w:val="en"/>
        </w:rPr>
        <w:t>ing</w:t>
      </w:r>
      <w:r w:rsidR="00737257">
        <w:rPr>
          <w:lang w:val="en"/>
        </w:rPr>
        <w:t xml:space="preserve"> on the link</w:t>
      </w:r>
      <w:r w:rsidR="00AA5347">
        <w:rPr>
          <w:lang w:val="en"/>
        </w:rPr>
        <w:t xml:space="preserve"> above will take you directly to the new </w:t>
      </w:r>
      <w:r w:rsidR="007A605C">
        <w:rPr>
          <w:lang w:val="en"/>
        </w:rPr>
        <w:t>W</w:t>
      </w:r>
      <w:r w:rsidR="00AA5347">
        <w:rPr>
          <w:lang w:val="en"/>
        </w:rPr>
        <w:t>ikipedia article.</w:t>
      </w:r>
      <w:r w:rsidR="007A605C">
        <w:rPr>
          <w:lang w:val="en"/>
        </w:rPr>
        <w:t xml:space="preserve"> QR codes</w:t>
      </w:r>
      <w:r w:rsidR="000B700B">
        <w:rPr>
          <w:lang w:val="en"/>
        </w:rPr>
        <w:t xml:space="preserve"> help </w:t>
      </w:r>
      <w:r w:rsidR="000B700B">
        <w:rPr>
          <w:lang w:val="en"/>
        </w:rPr>
        <w:t>you get to web sites without a lot of typing. Than</w:t>
      </w:r>
      <w:r w:rsidR="00400F30">
        <w:rPr>
          <w:lang w:val="en"/>
        </w:rPr>
        <w:t>ks to Tom Kong fo</w:t>
      </w:r>
      <w:r w:rsidR="00D2730A">
        <w:rPr>
          <w:lang w:val="en"/>
        </w:rPr>
        <w:t>r the tip.</w:t>
      </w:r>
    </w:p>
    <w:p w14:paraId="6040B605" w14:textId="77777777" w:rsidR="006A1EDB" w:rsidRDefault="006A1EDB" w:rsidP="006A1EDB">
      <w:pPr>
        <w:pStyle w:val="Heading2"/>
      </w:pPr>
      <w:r>
        <w:t>Emergency Contact Info</w:t>
      </w:r>
    </w:p>
    <w:p w14:paraId="2D93D5C7" w14:textId="77777777" w:rsidR="006A1EDB" w:rsidRDefault="006A1EDB" w:rsidP="006A1EDB">
      <w:r>
        <w:t>Here is what you should have as the emergency contact that appears on your phone or in a message in your wallet:</w:t>
      </w:r>
    </w:p>
    <w:p w14:paraId="26510FD4" w14:textId="29E58BB4" w:rsidR="006A1EDB" w:rsidRDefault="006A1EDB" w:rsidP="006A1EDB">
      <w:r>
        <w:t>I’m a resident of Heritage on the Marina</w:t>
      </w:r>
      <w:r w:rsidR="000E17DD">
        <w:br/>
      </w:r>
      <w:r>
        <w:t>3400 Laguna Street,</w:t>
      </w:r>
      <w:r w:rsidR="00E548FD">
        <w:br/>
      </w:r>
      <w:r>
        <w:t>San Francisco, CA 94123</w:t>
      </w:r>
    </w:p>
    <w:p w14:paraId="3E904E88" w14:textId="31EE0C29" w:rsidR="000E17DD" w:rsidRDefault="006A1EDB" w:rsidP="006A1EDB">
      <w:r>
        <w:t xml:space="preserve">In an emergency, please notify: </w:t>
      </w:r>
      <w:r w:rsidR="00655416">
        <w:br/>
      </w:r>
      <w:r w:rsidR="000E17DD">
        <w:t xml:space="preserve">Front Office: </w:t>
      </w:r>
      <w:r>
        <w:t>415-202-0300</w:t>
      </w:r>
      <w:r w:rsidR="00655416">
        <w:br/>
        <w:t>After hours Manager on Duty:</w:t>
      </w:r>
      <w:r w:rsidR="00655416">
        <w:br/>
      </w:r>
      <w:r>
        <w:t xml:space="preserve">628-789-2218 </w:t>
      </w:r>
    </w:p>
    <w:p w14:paraId="355635BF" w14:textId="77777777" w:rsidR="006A1EDB" w:rsidRDefault="006A1EDB" w:rsidP="006A1EDB">
      <w:pPr>
        <w:pStyle w:val="Heading2"/>
      </w:pPr>
      <w:r>
        <w:t>Job Opening</w:t>
      </w:r>
    </w:p>
    <w:p w14:paraId="020C33B6" w14:textId="4758A146" w:rsidR="008138F7" w:rsidRDefault="006A1EDB" w:rsidP="006A1EDB">
      <w:r>
        <w:t>Tom and Theo have set up a workspace for scanning the important historical documents in the Stucky Library. We are looking for a resident who is willing to learn how to scan documents using the professional book scanning device recently acquired by Tom. The pay is $25 per hour.</w:t>
      </w:r>
    </w:p>
    <w:p w14:paraId="42D56525" w14:textId="3A70ADB2" w:rsidR="007E0D47" w:rsidRDefault="007E0D47" w:rsidP="002A7C0B">
      <w:pPr>
        <w:pStyle w:val="Heading2"/>
      </w:pPr>
      <w:r>
        <w:t>Escort Committee</w:t>
      </w:r>
    </w:p>
    <w:p w14:paraId="155F8D05" w14:textId="77777777" w:rsidR="00553623" w:rsidRDefault="00630A15" w:rsidP="00F906AB">
      <w:r>
        <w:t xml:space="preserve">Text on the way. </w:t>
      </w:r>
      <w:r w:rsidR="007E0D47">
        <w:t>Document-centric projections unfetter traditional auditing practices rivaling central process management. Advanced functionality, easy administration, proclaim the hallmarks of unprecedented opportunity</w:t>
      </w:r>
    </w:p>
    <w:p w14:paraId="76F4AE4B" w14:textId="77777777" w:rsidR="00851161" w:rsidRDefault="00851161" w:rsidP="00F906AB">
      <w:pPr>
        <w:sectPr w:rsidR="00851161" w:rsidSect="00851161">
          <w:type w:val="continuous"/>
          <w:pgSz w:w="12240" w:h="15840"/>
          <w:pgMar w:top="720" w:right="720" w:bottom="720" w:left="720" w:header="288" w:footer="288" w:gutter="0"/>
          <w:cols w:num="2" w:space="720"/>
          <w:titlePg/>
          <w:docGrid w:linePitch="381"/>
        </w:sectPr>
      </w:pPr>
    </w:p>
    <w:tbl>
      <w:tblPr>
        <w:tblStyle w:val="TableGrid"/>
        <w:tblW w:w="16185" w:type="dxa"/>
        <w:tblLook w:val="04A0" w:firstRow="1" w:lastRow="0" w:firstColumn="1" w:lastColumn="0" w:noHBand="0" w:noVBand="1"/>
      </w:tblPr>
      <w:tblGrid>
        <w:gridCol w:w="5395"/>
        <w:gridCol w:w="5395"/>
        <w:gridCol w:w="5395"/>
      </w:tblGrid>
      <w:tr w:rsidR="00E62D22" w14:paraId="7C454368" w14:textId="77777777" w:rsidTr="00E62D22">
        <w:tc>
          <w:tcPr>
            <w:tcW w:w="5395" w:type="dxa"/>
          </w:tcPr>
          <w:p w14:paraId="45280BC0" w14:textId="2DB9E72C" w:rsidR="00E62D22" w:rsidRDefault="00E62D22" w:rsidP="00E62D22">
            <w:pPr>
              <w:spacing w:after="0" w:line="240" w:lineRule="auto"/>
            </w:pPr>
            <w:r>
              <w:lastRenderedPageBreak/>
              <w:br w:type="page"/>
            </w:r>
            <w:r w:rsidRPr="00E62D22">
              <w:rPr>
                <w:rStyle w:val="Heading1Char"/>
              </w:rPr>
              <w:t>Heritage Happenings</w:t>
            </w:r>
            <w:r w:rsidRPr="00BB233B">
              <w:rPr>
                <w:color w:val="BF4E14" w:themeColor="accent2" w:themeShade="BF"/>
              </w:rPr>
              <w:br/>
            </w:r>
            <w:r w:rsidRPr="00BB233B">
              <w:t xml:space="preserve">The monthly publication published by residents of </w:t>
            </w:r>
            <w:r w:rsidR="00FE32BA">
              <w:br/>
            </w:r>
            <w:hyperlink r:id="rId18" w:history="1">
              <w:r w:rsidRPr="00030219">
                <w:rPr>
                  <w:rStyle w:val="Hyperlink"/>
                </w:rPr>
                <w:t>Heritage on the Marina</w:t>
              </w:r>
            </w:hyperlink>
          </w:p>
          <w:p w14:paraId="51C37080" w14:textId="77777777" w:rsidR="00FE32BA" w:rsidRPr="00BB233B" w:rsidRDefault="00FE32BA" w:rsidP="00E62D22">
            <w:pPr>
              <w:spacing w:after="0" w:line="240" w:lineRule="auto"/>
              <w:rPr>
                <w:color w:val="BF4E14" w:themeColor="accent2" w:themeShade="BF"/>
              </w:rPr>
            </w:pPr>
          </w:p>
          <w:p w14:paraId="2C57A5C9" w14:textId="77777777" w:rsidR="00E62D22" w:rsidRPr="008B7643" w:rsidRDefault="00E62D22" w:rsidP="00E62D22">
            <w:pPr>
              <w:pStyle w:val="Heading2"/>
            </w:pPr>
            <w:r w:rsidRPr="008B7643">
              <w:t>Editor Emerita</w:t>
            </w:r>
          </w:p>
          <w:p w14:paraId="397FCC1D" w14:textId="77777777" w:rsidR="00E62D22" w:rsidRPr="00BB233B" w:rsidRDefault="00E62D22" w:rsidP="00E62D22">
            <w:pPr>
              <w:spacing w:after="0" w:line="240" w:lineRule="auto"/>
            </w:pPr>
            <w:r w:rsidRPr="00BB233B">
              <w:t xml:space="preserve">Margaret Jacobs </w:t>
            </w:r>
          </w:p>
          <w:p w14:paraId="76C641EF" w14:textId="77777777" w:rsidR="00E62D22" w:rsidRPr="00BB233B" w:rsidRDefault="00E62D22" w:rsidP="00E62D22">
            <w:pPr>
              <w:pStyle w:val="Heading2"/>
            </w:pPr>
            <w:r w:rsidRPr="00BB233B">
              <w:t xml:space="preserve">Editor </w:t>
            </w:r>
          </w:p>
          <w:p w14:paraId="2EDC6004" w14:textId="77777777" w:rsidR="00E62D22" w:rsidRDefault="00E62D22" w:rsidP="00E62D22">
            <w:pPr>
              <w:spacing w:after="0" w:line="240" w:lineRule="auto"/>
            </w:pPr>
            <w:r w:rsidRPr="00BB233B">
              <w:t xml:space="preserve">Theo Armour </w:t>
            </w:r>
          </w:p>
          <w:p w14:paraId="575C4C66" w14:textId="77777777" w:rsidR="00E62D22" w:rsidRPr="00BB233B" w:rsidRDefault="00E62D22" w:rsidP="00E62D22">
            <w:pPr>
              <w:pStyle w:val="Heading2"/>
            </w:pPr>
            <w:r w:rsidRPr="00BB233B">
              <w:t>Associate Editor</w:t>
            </w:r>
          </w:p>
          <w:p w14:paraId="0AEBC1D2" w14:textId="77777777" w:rsidR="00E62D22" w:rsidRPr="00BB233B" w:rsidRDefault="00E62D22" w:rsidP="00E62D22">
            <w:pPr>
              <w:spacing w:after="0" w:line="240" w:lineRule="auto"/>
            </w:pPr>
            <w:r w:rsidRPr="00BB233B">
              <w:t>Mia Cotton Harlock</w:t>
            </w:r>
          </w:p>
          <w:p w14:paraId="117743D3" w14:textId="77777777" w:rsidR="00E62D22" w:rsidRPr="00BB233B" w:rsidRDefault="00E62D22" w:rsidP="00E62D22">
            <w:pPr>
              <w:pStyle w:val="Heading2"/>
            </w:pPr>
            <w:r w:rsidRPr="00BB233B">
              <w:t xml:space="preserve">Editorial Committee </w:t>
            </w:r>
          </w:p>
          <w:p w14:paraId="2771A16A" w14:textId="77777777" w:rsidR="00E62D22" w:rsidRPr="00BB233B" w:rsidRDefault="00E62D22" w:rsidP="00E62D22">
            <w:pPr>
              <w:spacing w:after="0" w:line="240" w:lineRule="auto"/>
            </w:pPr>
            <w:r w:rsidRPr="00BB233B">
              <w:t xml:space="preserve">Jane Standing </w:t>
            </w:r>
            <w:r w:rsidRPr="00BB233B">
              <w:br/>
              <w:t xml:space="preserve">Martha Nell Beatty </w:t>
            </w:r>
            <w:r w:rsidRPr="00BB233B">
              <w:br/>
              <w:t>Doris Howard</w:t>
            </w:r>
            <w:r w:rsidRPr="00BB233B">
              <w:br/>
              <w:t>Tom King</w:t>
            </w:r>
            <w:r w:rsidRPr="00BB233B">
              <w:br/>
              <w:t>Margaret Missiaen</w:t>
            </w:r>
          </w:p>
          <w:p w14:paraId="4D4A15FB" w14:textId="77777777" w:rsidR="00E62D22" w:rsidRPr="00BB233B" w:rsidRDefault="00E62D22" w:rsidP="00E62D22">
            <w:pPr>
              <w:pStyle w:val="Heading2"/>
            </w:pPr>
            <w:r w:rsidRPr="00BB233B">
              <w:t>Reporter at Large</w:t>
            </w:r>
          </w:p>
          <w:p w14:paraId="2E3A1A0C" w14:textId="77777777" w:rsidR="00E62D22" w:rsidRPr="00BB233B" w:rsidRDefault="00E62D22" w:rsidP="00E62D22">
            <w:pPr>
              <w:spacing w:after="0" w:line="240" w:lineRule="auto"/>
            </w:pPr>
            <w:r w:rsidRPr="00BB233B">
              <w:t>Trish Otstott</w:t>
            </w:r>
          </w:p>
          <w:p w14:paraId="06060C5D" w14:textId="77777777" w:rsidR="00E62D22" w:rsidRPr="00BB233B" w:rsidRDefault="00E62D22" w:rsidP="00E62D22">
            <w:pPr>
              <w:pStyle w:val="Heading2"/>
            </w:pPr>
            <w:r w:rsidRPr="00BB233B">
              <w:t xml:space="preserve">Proofreader </w:t>
            </w:r>
          </w:p>
          <w:p w14:paraId="311502A2" w14:textId="77777777" w:rsidR="00E62D22" w:rsidRPr="00BB233B" w:rsidRDefault="00E62D22" w:rsidP="00E62D22">
            <w:pPr>
              <w:spacing w:after="0" w:line="240" w:lineRule="auto"/>
            </w:pPr>
            <w:r w:rsidRPr="00BB233B">
              <w:t xml:space="preserve">Midge Mansouri </w:t>
            </w:r>
          </w:p>
          <w:p w14:paraId="0E12D932" w14:textId="77777777" w:rsidR="00E62D22" w:rsidRPr="00FE32BA" w:rsidRDefault="00E62D22" w:rsidP="00FE32BA">
            <w:pPr>
              <w:pStyle w:val="Heading2"/>
            </w:pPr>
            <w:r w:rsidRPr="00FE32BA">
              <w:rPr>
                <w:rStyle w:val="Heading3Char"/>
                <w:rFonts w:eastAsia="Fredoka One" w:cs="ADLaM Display"/>
                <w:bCs w:val="0"/>
                <w:color w:val="FF883E"/>
              </w:rPr>
              <w:t>Websit</w:t>
            </w:r>
            <w:r w:rsidRPr="00FE32BA">
              <w:t>e</w:t>
            </w:r>
          </w:p>
          <w:p w14:paraId="04230C90" w14:textId="77777777" w:rsidR="00E62D22" w:rsidRDefault="00E62D22" w:rsidP="00E62D22">
            <w:pPr>
              <w:spacing w:after="0" w:line="240" w:lineRule="auto"/>
              <w:rPr>
                <w:rStyle w:val="Hyperlink"/>
              </w:rPr>
            </w:pPr>
            <w:hyperlink r:id="rId19" w:history="1">
              <w:r w:rsidRPr="00030219">
                <w:rPr>
                  <w:rStyle w:val="Hyperlink"/>
                </w:rPr>
                <w:t>heritage-</w:t>
              </w:r>
              <w:r w:rsidRPr="00030219">
                <w:rPr>
                  <w:rStyle w:val="Hyperlink"/>
                </w:rPr>
                <w:br/>
                <w:t>happenings.github.io</w:t>
              </w:r>
            </w:hyperlink>
            <w:r w:rsidRPr="00030219">
              <w:rPr>
                <w:rStyle w:val="Hyperlink"/>
              </w:rPr>
              <w:t xml:space="preserve"> </w:t>
            </w:r>
          </w:p>
          <w:p w14:paraId="4FA5A908" w14:textId="77777777" w:rsidR="00E62D22" w:rsidRDefault="00E62D22" w:rsidP="00924E8C"/>
          <w:p w14:paraId="43575848" w14:textId="77777777" w:rsidR="00FE32BA" w:rsidRDefault="00FE32BA" w:rsidP="00924E8C"/>
          <w:p w14:paraId="775C64C1" w14:textId="77777777" w:rsidR="00FE32BA" w:rsidRPr="006547A0" w:rsidRDefault="00FE32BA" w:rsidP="00272782"/>
          <w:p w14:paraId="21528501" w14:textId="77777777" w:rsidR="00E62D22" w:rsidRPr="00BB233B" w:rsidRDefault="00E62D22" w:rsidP="00E62D22">
            <w:pPr>
              <w:pStyle w:val="Heading2"/>
            </w:pPr>
            <w:r w:rsidRPr="00BB233B">
              <w:t>General Disclaimer</w:t>
            </w:r>
          </w:p>
          <w:p w14:paraId="75C53CD2" w14:textId="77777777" w:rsidR="00E62D22" w:rsidRPr="00BB233B" w:rsidRDefault="00E62D22" w:rsidP="00E62D22">
            <w:pPr>
              <w:spacing w:after="0" w:line="240" w:lineRule="auto"/>
            </w:pPr>
            <w:r w:rsidRPr="00BB233B">
              <w:t>The views and opinions expressed in this publication are those of the authors and do not necessarily reflect the official policy or position of Heritage on the Marina.</w:t>
            </w:r>
          </w:p>
          <w:p w14:paraId="2ABB2CBE" w14:textId="77777777" w:rsidR="00E62D22" w:rsidRPr="00BB233B" w:rsidRDefault="00E62D22" w:rsidP="00E62D22">
            <w:pPr>
              <w:spacing w:after="0" w:line="240" w:lineRule="auto"/>
            </w:pPr>
            <w:r w:rsidRPr="00BB233B">
              <w:t xml:space="preserve">© 2025 Heritage Happenings authors. </w:t>
            </w:r>
          </w:p>
          <w:p w14:paraId="69B03097" w14:textId="77777777" w:rsidR="00E62D22" w:rsidRPr="00BB233B" w:rsidRDefault="00E62D22" w:rsidP="00E62D22">
            <w:pPr>
              <w:spacing w:after="0" w:line="240" w:lineRule="auto"/>
            </w:pPr>
            <w:r w:rsidRPr="00BB233B">
              <w:t xml:space="preserve">No rights reserved. </w:t>
            </w:r>
          </w:p>
          <w:p w14:paraId="6FB999C0" w14:textId="2744FA35" w:rsidR="00E62D22" w:rsidRDefault="00E62D22" w:rsidP="00E62D22">
            <w:pPr>
              <w:spacing w:after="100" w:afterAutospacing="1" w:line="240" w:lineRule="auto"/>
            </w:pPr>
            <w:r w:rsidRPr="00BB233B">
              <w:rPr>
                <w:noProof/>
              </w:rPr>
              <w:drawing>
                <wp:inline distT="0" distB="0" distL="0" distR="0" wp14:anchorId="1C3F8591" wp14:editId="4BF3DC00">
                  <wp:extent cx="1257143" cy="447619"/>
                  <wp:effectExtent l="0" t="0" r="635" b="0"/>
                  <wp:docPr id="150940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07082" name=""/>
                          <pic:cNvPicPr/>
                        </pic:nvPicPr>
                        <pic:blipFill>
                          <a:blip r:embed="rId20"/>
                          <a:stretch>
                            <a:fillRect/>
                          </a:stretch>
                        </pic:blipFill>
                        <pic:spPr>
                          <a:xfrm>
                            <a:off x="0" y="0"/>
                            <a:ext cx="1257143" cy="447619"/>
                          </a:xfrm>
                          <a:prstGeom prst="rect">
                            <a:avLst/>
                          </a:prstGeom>
                        </pic:spPr>
                      </pic:pic>
                    </a:graphicData>
                  </a:graphic>
                </wp:inline>
              </w:drawing>
            </w:r>
          </w:p>
        </w:tc>
        <w:tc>
          <w:tcPr>
            <w:tcW w:w="5395" w:type="dxa"/>
          </w:tcPr>
          <w:p w14:paraId="424B6F30" w14:textId="4692259C" w:rsidR="00E62D22" w:rsidRDefault="00E62D22" w:rsidP="00E62D22">
            <w:pPr>
              <w:spacing w:after="100" w:afterAutospacing="1" w:line="240" w:lineRule="auto"/>
            </w:pPr>
          </w:p>
        </w:tc>
        <w:tc>
          <w:tcPr>
            <w:tcW w:w="5395" w:type="dxa"/>
          </w:tcPr>
          <w:p w14:paraId="62F56C36" w14:textId="77777777" w:rsidR="00E62D22" w:rsidRDefault="00E62D22" w:rsidP="00E62D22">
            <w:pPr>
              <w:spacing w:after="100" w:afterAutospacing="1" w:line="240" w:lineRule="auto"/>
            </w:pPr>
          </w:p>
        </w:tc>
      </w:tr>
    </w:tbl>
    <w:p w14:paraId="77D3621A" w14:textId="4E47AC42" w:rsidR="00B11BF2" w:rsidRDefault="00B11BF2">
      <w:pPr>
        <w:spacing w:after="100" w:afterAutospacing="1" w:line="240" w:lineRule="auto"/>
      </w:pPr>
    </w:p>
    <w:p w14:paraId="32994300" w14:textId="77777777" w:rsidR="006E2DF5" w:rsidRDefault="006E2DF5" w:rsidP="00F906AB">
      <w:pPr>
        <w:sectPr w:rsidR="006E2DF5" w:rsidSect="00476CA6">
          <w:type w:val="continuous"/>
          <w:pgSz w:w="12240" w:h="15840"/>
          <w:pgMar w:top="720" w:right="720" w:bottom="720" w:left="720" w:header="288" w:footer="288" w:gutter="0"/>
          <w:cols w:space="720"/>
          <w:titlePg/>
          <w:docGrid w:linePitch="381"/>
        </w:sectPr>
      </w:pPr>
    </w:p>
    <w:p w14:paraId="5472BFAB" w14:textId="38C2E7C8" w:rsidR="003A4A13" w:rsidRDefault="0084440A" w:rsidP="00AB69B4">
      <w:pPr>
        <w:pStyle w:val="Heading1"/>
      </w:pPr>
      <w:r>
        <w:t>Leadership Updates</w:t>
      </w:r>
    </w:p>
    <w:p w14:paraId="11763836" w14:textId="79A577A2" w:rsidR="0084440A" w:rsidRDefault="0084440A" w:rsidP="00E649E2">
      <w:pPr>
        <w:pStyle w:val="Heading2"/>
      </w:pPr>
      <w:r>
        <w:t>Board of Directors</w:t>
      </w:r>
    </w:p>
    <w:p w14:paraId="661A495F" w14:textId="2325FCB2" w:rsidR="00133B83" w:rsidRDefault="00133B83" w:rsidP="00F906AB">
      <w:r w:rsidRPr="00133B83">
        <w:t xml:space="preserve">Process and honest description of who we are and who we serve the plan is to approach a preselected group of similar </w:t>
      </w:r>
      <w:r w:rsidR="005E5521" w:rsidRPr="00133B83">
        <w:t>nonprofit</w:t>
      </w:r>
      <w:r w:rsidRPr="00133B83">
        <w:t xml:space="preserve"> senior communities to see if there is a mutual fit for affiliation</w:t>
      </w:r>
      <w:r w:rsidR="005E5521">
        <w:t>.</w:t>
      </w:r>
      <w:r w:rsidR="00042B3D" w:rsidRPr="00042B3D">
        <w:t xml:space="preserve"> At this point the board has not contacted any outside communities</w:t>
      </w:r>
      <w:r w:rsidR="00042B3D">
        <w:t>.</w:t>
      </w:r>
    </w:p>
    <w:p w14:paraId="7C087865" w14:textId="1DAAB6E5" w:rsidR="00042B3D" w:rsidRDefault="00BE7D3B" w:rsidP="00E649E2">
      <w:pPr>
        <w:pStyle w:val="Heading2"/>
      </w:pPr>
      <w:r>
        <w:t>Accounting</w:t>
      </w:r>
    </w:p>
    <w:p w14:paraId="04EC95D6" w14:textId="5233F4DE" w:rsidR="00D40B3E" w:rsidRDefault="00DB750B" w:rsidP="00F906AB">
      <w:r w:rsidRPr="00DB750B">
        <w:t>The new accounting system Yard</w:t>
      </w:r>
      <w:r w:rsidR="00FA1764">
        <w:t>i</w:t>
      </w:r>
      <w:r w:rsidRPr="00DB750B">
        <w:t xml:space="preserve"> is coming online. There will be a resident portal in Yardy called </w:t>
      </w:r>
      <w:proofErr w:type="spellStart"/>
      <w:r w:rsidR="00FA1764">
        <w:t>R</w:t>
      </w:r>
      <w:r w:rsidRPr="00DB750B">
        <w:t>ent</w:t>
      </w:r>
      <w:r w:rsidR="00FA1764">
        <w:t>C</w:t>
      </w:r>
      <w:r w:rsidRPr="00DB750B">
        <w:t>afe</w:t>
      </w:r>
      <w:proofErr w:type="spellEnd"/>
      <w:r w:rsidR="00593679">
        <w:t xml:space="preserve"> —</w:t>
      </w:r>
      <w:r w:rsidRPr="00DB750B">
        <w:t xml:space="preserve"> aim</w:t>
      </w:r>
      <w:r w:rsidR="00593679">
        <w:t>ing</w:t>
      </w:r>
      <w:r w:rsidRPr="00DB750B">
        <w:t xml:space="preserve"> to improve the overall </w:t>
      </w:r>
      <w:r w:rsidR="00593679">
        <w:t xml:space="preserve">Heritage on the Marina </w:t>
      </w:r>
      <w:r w:rsidRPr="00DB750B">
        <w:t>experience for both residents and staff by offering a range of digital tools and services</w:t>
      </w:r>
      <w:r w:rsidR="00FA1764">
        <w:t>.</w:t>
      </w:r>
    </w:p>
    <w:p w14:paraId="45994334" w14:textId="0EAF31F4" w:rsidR="00593679" w:rsidRDefault="00CD792D" w:rsidP="00E649E2">
      <w:pPr>
        <w:pStyle w:val="Heading2"/>
      </w:pPr>
      <w:r>
        <w:t>Human Resources</w:t>
      </w:r>
    </w:p>
    <w:p w14:paraId="7D9146AD" w14:textId="1914AFAD" w:rsidR="009649F0" w:rsidRDefault="009649F0" w:rsidP="00F906AB">
      <w:r>
        <w:t>Recruiting updates</w:t>
      </w:r>
    </w:p>
    <w:p w14:paraId="3B7B8A0B" w14:textId="7E1F6E45" w:rsidR="00CD792D" w:rsidRDefault="004752B6" w:rsidP="00D95882">
      <w:pPr>
        <w:pStyle w:val="ListParagraph"/>
      </w:pPr>
      <w:r>
        <w:t>Three Nursing positions</w:t>
      </w:r>
    </w:p>
    <w:p w14:paraId="78A292DB" w14:textId="159704FE" w:rsidR="009649F0" w:rsidRDefault="009649F0" w:rsidP="00D95882">
      <w:pPr>
        <w:pStyle w:val="ListParagraph"/>
      </w:pPr>
      <w:r>
        <w:t>Lead Maintenance position</w:t>
      </w:r>
    </w:p>
    <w:p w14:paraId="2E7068C6" w14:textId="63371542" w:rsidR="00D57722" w:rsidRPr="00E649E2" w:rsidRDefault="00681EF1" w:rsidP="00E649E2">
      <w:pPr>
        <w:pStyle w:val="Heading2"/>
        <w:rPr>
          <w:rStyle w:val="Hyperlink"/>
        </w:rPr>
      </w:pPr>
      <w:r>
        <w:t>Dining Services</w:t>
      </w:r>
    </w:p>
    <w:p w14:paraId="0E5168B2" w14:textId="3844FF2A" w:rsidR="009C3809" w:rsidRDefault="0057260D" w:rsidP="00F906AB">
      <w:r>
        <w:t>Did you know that a</w:t>
      </w:r>
      <w:r w:rsidR="009C3809">
        <w:t>ll eggs served are pasteurized</w:t>
      </w:r>
      <w:r w:rsidR="00FC0672">
        <w:t xml:space="preserve"> — including eggs in their shells</w:t>
      </w:r>
      <w:r w:rsidR="00DF0EBF">
        <w:t>?</w:t>
      </w:r>
      <w:r w:rsidR="00FC0672">
        <w:t xml:space="preserve"> </w:t>
      </w:r>
      <w:r w:rsidR="00006B70">
        <w:t>We are in an egg shortage</w:t>
      </w:r>
    </w:p>
    <w:p w14:paraId="6DF190C8" w14:textId="2F057D95" w:rsidR="00D261DE" w:rsidRDefault="00F73D3A" w:rsidP="002A3ED7">
      <w:pPr>
        <w:pStyle w:val="Heading2"/>
      </w:pPr>
      <w:r>
        <w:t>Facilities</w:t>
      </w:r>
    </w:p>
    <w:p w14:paraId="4B1FF4E9" w14:textId="77777777" w:rsidR="00382488" w:rsidRDefault="00F73D3A" w:rsidP="002A3ED7">
      <w:pPr>
        <w:pStyle w:val="ListParagraph"/>
      </w:pPr>
      <w:r>
        <w:t>Chair</w:t>
      </w:r>
      <w:r w:rsidR="006D1AB8">
        <w:t xml:space="preserve"> l</w:t>
      </w:r>
      <w:r>
        <w:t>ifts</w:t>
      </w:r>
      <w:r w:rsidR="006D1AB8">
        <w:t xml:space="preserve"> have been installed on staircases in both Morgan and Perr</w:t>
      </w:r>
      <w:r w:rsidR="00382488">
        <w:t>y</w:t>
      </w:r>
    </w:p>
    <w:p w14:paraId="39A80EEE" w14:textId="3310FFD7" w:rsidR="00C82A10" w:rsidRDefault="00382488" w:rsidP="002A3ED7">
      <w:pPr>
        <w:pStyle w:val="ListParagraph"/>
      </w:pPr>
      <w:r>
        <w:t>Nursing calls</w:t>
      </w:r>
      <w:r w:rsidR="002A3ED7">
        <w:t xml:space="preserve"> </w:t>
      </w:r>
      <w:r w:rsidR="00BC692F">
        <w:t>and general annunciator sys</w:t>
      </w:r>
      <w:r w:rsidR="004B4253">
        <w:t>t</w:t>
      </w:r>
      <w:r w:rsidR="00BC692F">
        <w:t>e</w:t>
      </w:r>
      <w:r w:rsidR="004B4253">
        <w:t>m</w:t>
      </w:r>
      <w:r w:rsidR="00BC692F">
        <w:t>s are being installed</w:t>
      </w:r>
    </w:p>
    <w:p w14:paraId="5E653E2F" w14:textId="77777777" w:rsidR="00D31A96" w:rsidRDefault="00C82A10" w:rsidP="002A3ED7">
      <w:pPr>
        <w:pStyle w:val="ListParagraph"/>
      </w:pPr>
      <w:r>
        <w:t>Many fixes and up</w:t>
      </w:r>
      <w:r w:rsidR="004B4253">
        <w:t>grad</w:t>
      </w:r>
      <w:r>
        <w:t>es in the parking lot have been completed</w:t>
      </w:r>
    </w:p>
    <w:p w14:paraId="6A81C24C" w14:textId="33442981" w:rsidR="00F73D3A" w:rsidRDefault="00D31A96" w:rsidP="002A3ED7">
      <w:pPr>
        <w:pStyle w:val="ListParagraph"/>
      </w:pPr>
      <w:r>
        <w:t xml:space="preserve">Work </w:t>
      </w:r>
      <w:proofErr w:type="gramStart"/>
      <w:r w:rsidR="002A3ED7">
        <w:t>continues</w:t>
      </w:r>
      <w:r>
        <w:t xml:space="preserve"> </w:t>
      </w:r>
      <w:r w:rsidR="008807FB">
        <w:t>on</w:t>
      </w:r>
      <w:proofErr w:type="gramEnd"/>
      <w:r w:rsidR="008807FB">
        <w:t xml:space="preserve"> </w:t>
      </w:r>
      <w:r>
        <w:t>numerous apartments</w:t>
      </w:r>
      <w:r w:rsidR="00F73D3A">
        <w:t xml:space="preserve"> </w:t>
      </w:r>
    </w:p>
    <w:p w14:paraId="71D3B16D" w14:textId="3F634B8F" w:rsidR="00D261DE" w:rsidRDefault="008807FB" w:rsidP="00D95882">
      <w:pPr>
        <w:pStyle w:val="Heading2"/>
      </w:pPr>
      <w:r>
        <w:t>Housekeeping &amp; Transport</w:t>
      </w:r>
    </w:p>
    <w:p w14:paraId="0949E783" w14:textId="6597668B" w:rsidR="00C724F8" w:rsidRDefault="00C724F8" w:rsidP="00D95882">
      <w:pPr>
        <w:pStyle w:val="ListParagraph"/>
      </w:pPr>
      <w:r>
        <w:t>Van coolant</w:t>
      </w:r>
      <w:r w:rsidR="00263B96">
        <w:t xml:space="preserve"> and wheelchair list repairs completed</w:t>
      </w:r>
    </w:p>
    <w:p w14:paraId="5EBCAC06" w14:textId="3F02CF54" w:rsidR="00533447" w:rsidRDefault="00533447" w:rsidP="00D95882">
      <w:pPr>
        <w:pStyle w:val="ListParagraph"/>
      </w:pPr>
      <w:proofErr w:type="spellStart"/>
      <w:r>
        <w:t>BoD</w:t>
      </w:r>
      <w:proofErr w:type="spellEnd"/>
      <w:r>
        <w:t xml:space="preserve"> looking into getting a new </w:t>
      </w:r>
      <w:r w:rsidR="00B41655">
        <w:t>van</w:t>
      </w:r>
    </w:p>
    <w:p w14:paraId="2289A50A" w14:textId="77777777" w:rsidR="001029A2" w:rsidRDefault="001029A2" w:rsidP="00F906AB">
      <w:pPr>
        <w:sectPr w:rsidR="001029A2" w:rsidSect="001029A2">
          <w:type w:val="continuous"/>
          <w:pgSz w:w="12240" w:h="15840"/>
          <w:pgMar w:top="720" w:right="720" w:bottom="720" w:left="720" w:header="288" w:footer="288" w:gutter="0"/>
          <w:cols w:num="2" w:space="720"/>
          <w:titlePg/>
          <w:docGrid w:linePitch="381"/>
        </w:sectPr>
      </w:pPr>
    </w:p>
    <w:p w14:paraId="056E9A28" w14:textId="7F1C910C" w:rsidR="00D261DE" w:rsidRDefault="00D261DE" w:rsidP="00F906AB">
      <w:r>
        <w:br w:type="page"/>
      </w:r>
    </w:p>
    <w:p w14:paraId="6007AB7A" w14:textId="76B3E9C4" w:rsidR="00D261DE" w:rsidRDefault="00D261DE" w:rsidP="00234DB0">
      <w:pPr>
        <w:pStyle w:val="Heading1"/>
      </w:pPr>
      <w:r>
        <w:lastRenderedPageBreak/>
        <w:t>Nourish to Flourish:</w:t>
      </w:r>
      <w:r w:rsidR="001E2398">
        <w:br/>
      </w:r>
      <w:r>
        <w:t>Eating Well &amp; Staying Hydrated</w:t>
      </w:r>
    </w:p>
    <w:p w14:paraId="214A3EFD" w14:textId="09F60010" w:rsidR="00D261DE" w:rsidRPr="008E5D26" w:rsidRDefault="001E2398" w:rsidP="008E5D26">
      <w:pPr>
        <w:pStyle w:val="Byline"/>
      </w:pPr>
      <w:r w:rsidRPr="008E5D26">
        <w:t>By M</w:t>
      </w:r>
      <w:r w:rsidR="0040306A" w:rsidRPr="008E5D26">
        <w:t>i</w:t>
      </w:r>
      <w:r w:rsidRPr="008E5D26">
        <w:t>a</w:t>
      </w:r>
      <w:r w:rsidR="00A47EF5" w:rsidRPr="008E5D26">
        <w:t xml:space="preserve"> Cotton Harlock</w:t>
      </w:r>
    </w:p>
    <w:p w14:paraId="37D9FC3D" w14:textId="29EC018B" w:rsidR="00D261DE" w:rsidRDefault="00D261DE" w:rsidP="00F906AB">
      <w:r w:rsidRPr="007A082E">
        <w:rPr>
          <w:rStyle w:val="QuoteChar"/>
        </w:rPr>
        <w:t>To eat is a necessity, but to eat intelligently is an art</w:t>
      </w:r>
      <w:r w:rsidR="001E2398">
        <w:br/>
      </w:r>
      <w:r w:rsidR="00D060D6">
        <w:t xml:space="preserve">— </w:t>
      </w:r>
      <w:r>
        <w:t>François de La Rochefoucauld</w:t>
      </w:r>
    </w:p>
    <w:p w14:paraId="363CCFAD" w14:textId="77777777" w:rsidR="00D261DE" w:rsidRDefault="00D261DE" w:rsidP="00F906AB">
      <w:r>
        <w:t>While staying healthy might feel like a full-time job, it doesn’t have to be a grind. Eating well and staying hydrated can be some of the most satisfying, sensual, life-and-spirit enhancing habits to adopt — though for many of you, we’re probably preaching to the converted!</w:t>
      </w:r>
    </w:p>
    <w:p w14:paraId="23DF75DF" w14:textId="77777777" w:rsidR="00D261DE" w:rsidRDefault="00D261DE" w:rsidP="00F906AB">
      <w:pPr>
        <w:pStyle w:val="Heading2"/>
      </w:pPr>
      <w:r>
        <w:t>Fuel Up Your Engine</w:t>
      </w:r>
    </w:p>
    <w:p w14:paraId="4EB9B8F6" w14:textId="7049BDE1" w:rsidR="00D261DE" w:rsidRDefault="00D261DE" w:rsidP="00F906AB">
      <w:r>
        <w:t xml:space="preserve">Yes, our human bodies — once well-oiled machines capable of great feats — may have lost some of their efficiency. But adding foods </w:t>
      </w:r>
      <w:r w:rsidR="00F66352">
        <w:t>like</w:t>
      </w:r>
      <w:r>
        <w:t xml:space="preserve"> salmon, blueberries, eggs, avocado, walnuts, dark chocolate, and plenty of water into your daily meal rotation, can have profound effects, taking your body’s engine from 1st gear to 3rd or 4th (who needs 5th these days!) </w:t>
      </w:r>
    </w:p>
    <w:p w14:paraId="45F9A41C" w14:textId="77777777" w:rsidR="00D261DE" w:rsidRDefault="00D261DE" w:rsidP="00F906AB">
      <w:pPr>
        <w:pStyle w:val="Heading2"/>
      </w:pPr>
      <w:r>
        <w:t>Good Food, Good Mood</w:t>
      </w:r>
    </w:p>
    <w:p w14:paraId="1519B1D9" w14:textId="77777777" w:rsidR="00D261DE" w:rsidRDefault="00D261DE" w:rsidP="00F906AB">
      <w:r>
        <w:t xml:space="preserve">“A good meal is like a tonic for the soul.” Well said, Epicurus! The ancient Greek philosopher — who emphasized the pursuit of happiness through simple </w:t>
      </w:r>
      <w:r>
        <w:t xml:space="preserve">pleasures — reminds </w:t>
      </w:r>
      <w:proofErr w:type="gramStart"/>
      <w:r>
        <w:t>us</w:t>
      </w:r>
      <w:proofErr w:type="gramEnd"/>
      <w:r>
        <w:t xml:space="preserve"> that nourishing food not only fuels the body, it also gives your spirit a welcome boost. </w:t>
      </w:r>
    </w:p>
    <w:p w14:paraId="15C885FC" w14:textId="77777777" w:rsidR="00D261DE" w:rsidRDefault="00D261DE" w:rsidP="00F906AB">
      <w:pPr>
        <w:pStyle w:val="Heading2"/>
      </w:pPr>
      <w:r>
        <w:t>Mindful Sips</w:t>
      </w:r>
    </w:p>
    <w:p w14:paraId="48C8D835" w14:textId="020C71FA" w:rsidR="00D261DE" w:rsidRDefault="00D261DE" w:rsidP="00F906AB">
      <w:r>
        <w:t xml:space="preserve">Given </w:t>
      </w:r>
      <w:r w:rsidR="007773C9">
        <w:t xml:space="preserve">that </w:t>
      </w:r>
      <w:r>
        <w:t xml:space="preserve">around 60% of our bodies and 70% of our </w:t>
      </w:r>
      <w:r w:rsidR="004B1D1B">
        <w:t>planet’s</w:t>
      </w:r>
      <w:r>
        <w:t xml:space="preserve"> </w:t>
      </w:r>
      <w:r w:rsidR="00F86D39">
        <w:t xml:space="preserve">surface area </w:t>
      </w:r>
      <w:r>
        <w:t xml:space="preserve">are </w:t>
      </w:r>
      <w:r w:rsidR="00F86D39">
        <w:t>composed</w:t>
      </w:r>
      <w:r>
        <w:t xml:space="preserve"> of water, our primal connection to this essential, life-sustaining source is undeniable. Drinking water mindfully, simply savoring each sip, can be a deeply calming ritual, promoting awareness, tranquility, and gratitude for nourishment.</w:t>
      </w:r>
    </w:p>
    <w:p w14:paraId="5C1B43EA" w14:textId="77777777" w:rsidR="00D261DE" w:rsidRDefault="00D261DE" w:rsidP="00F906AB">
      <w:pPr>
        <w:pStyle w:val="Heading2"/>
      </w:pPr>
      <w:r>
        <w:t xml:space="preserve">Hydration Helps </w:t>
      </w:r>
    </w:p>
    <w:p w14:paraId="1D095FF8" w14:textId="77777777" w:rsidR="00D261DE" w:rsidRDefault="00D261DE" w:rsidP="00F906AB">
      <w:r>
        <w:t>While there are countless reasons to drink up, we only have room for 5, so here goes:</w:t>
      </w:r>
    </w:p>
    <w:p w14:paraId="0BB37F85" w14:textId="621D9B3A" w:rsidR="00D261DE" w:rsidRDefault="00D261DE" w:rsidP="0001144C">
      <w:pPr>
        <w:pStyle w:val="ListParagraph"/>
        <w:numPr>
          <w:ilvl w:val="0"/>
          <w:numId w:val="16"/>
        </w:numPr>
      </w:pPr>
      <w:r>
        <w:t>Maintains your energy levels</w:t>
      </w:r>
    </w:p>
    <w:p w14:paraId="002FBD4E" w14:textId="5D07D80B" w:rsidR="00D261DE" w:rsidRDefault="00D261DE" w:rsidP="0001144C">
      <w:pPr>
        <w:pStyle w:val="ListParagraph"/>
        <w:numPr>
          <w:ilvl w:val="0"/>
          <w:numId w:val="16"/>
        </w:numPr>
      </w:pPr>
      <w:r>
        <w:t>Improves brain function</w:t>
      </w:r>
    </w:p>
    <w:p w14:paraId="427DFE5A" w14:textId="62E0120C" w:rsidR="00D261DE" w:rsidRDefault="00D261DE" w:rsidP="0001144C">
      <w:pPr>
        <w:pStyle w:val="ListParagraph"/>
        <w:numPr>
          <w:ilvl w:val="0"/>
          <w:numId w:val="16"/>
        </w:numPr>
      </w:pPr>
      <w:r>
        <w:t>Supports joint health</w:t>
      </w:r>
    </w:p>
    <w:p w14:paraId="76939231" w14:textId="4FC4E2AB" w:rsidR="00D261DE" w:rsidRDefault="00D261DE" w:rsidP="0001144C">
      <w:pPr>
        <w:pStyle w:val="ListParagraph"/>
        <w:numPr>
          <w:ilvl w:val="0"/>
          <w:numId w:val="16"/>
        </w:numPr>
      </w:pPr>
      <w:r>
        <w:t>Aids in digestion</w:t>
      </w:r>
    </w:p>
    <w:p w14:paraId="165C65AD" w14:textId="0F41CD7B" w:rsidR="00D261DE" w:rsidRDefault="00D261DE" w:rsidP="0001144C">
      <w:pPr>
        <w:pStyle w:val="ListParagraph"/>
        <w:numPr>
          <w:ilvl w:val="0"/>
          <w:numId w:val="16"/>
        </w:numPr>
      </w:pPr>
      <w:r>
        <w:t>Helps prevent (painful!) urinary tract infections</w:t>
      </w:r>
    </w:p>
    <w:p w14:paraId="71B56BB2" w14:textId="77777777" w:rsidR="00D261DE" w:rsidRDefault="00D261DE" w:rsidP="00F906AB">
      <w:r>
        <w:t xml:space="preserve">While 8 cups (64 ounces) of water a day should be your general goal, it really depends on your body’s needs, health, and activity level. </w:t>
      </w:r>
    </w:p>
    <w:p w14:paraId="57F1814D" w14:textId="77777777" w:rsidR="00D261DE" w:rsidRDefault="00D261DE" w:rsidP="00F906AB">
      <w:r>
        <w:t xml:space="preserve">Did you know that as we get older, our thirst signals can become quieter, making us more prone to dehydration? Also, factors like medications, health conditions, and </w:t>
      </w:r>
      <w:r>
        <w:lastRenderedPageBreak/>
        <w:t>changes to our metabolism can influence how much water we need. That said, keep an eye on your hydration! Set a reminder to sip (then sip some more!) throughout the day.</w:t>
      </w:r>
    </w:p>
    <w:p w14:paraId="66FA47B4" w14:textId="77777777" w:rsidR="00D261DE" w:rsidRDefault="00D261DE" w:rsidP="00F906AB">
      <w:pPr>
        <w:pStyle w:val="Heading2"/>
      </w:pPr>
      <w:r>
        <w:t xml:space="preserve">Fight the Baddies! </w:t>
      </w:r>
    </w:p>
    <w:p w14:paraId="2A9DB157" w14:textId="50D350E6" w:rsidR="00D261DE" w:rsidRDefault="00D261DE" w:rsidP="00F906AB">
      <w:proofErr w:type="gramStart"/>
      <w:r>
        <w:t>We know you</w:t>
      </w:r>
      <w:proofErr w:type="gramEnd"/>
      <w:r>
        <w:t xml:space="preserve"> know (but we’ll say it anyway!) eating well helps keep the bad stuff at bay, helping prevent heart disease, high blood pressure, strokes, cancer, and diabetes. </w:t>
      </w:r>
      <w:r w:rsidR="00A664DA">
        <w:t>Given that</w:t>
      </w:r>
      <w:r>
        <w:t xml:space="preserve"> many of us have one</w:t>
      </w:r>
      <w:r w:rsidR="00204568">
        <w:t xml:space="preserve">, </w:t>
      </w:r>
      <w:r>
        <w:t>or</w:t>
      </w:r>
      <w:r w:rsidR="00204568">
        <w:t xml:space="preserve"> </w:t>
      </w:r>
      <w:r>
        <w:t>more of these already, eating well can help us manage it.</w:t>
      </w:r>
    </w:p>
    <w:p w14:paraId="7EA90E20" w14:textId="77777777" w:rsidR="00D261DE" w:rsidRPr="00E10038" w:rsidRDefault="00D261DE" w:rsidP="00F906AB">
      <w:r w:rsidRPr="00E10038">
        <w:t>Leaving room here for resident quotes</w:t>
      </w:r>
    </w:p>
    <w:p w14:paraId="368FD251" w14:textId="77777777" w:rsidR="00D261DE" w:rsidRDefault="00D261DE" w:rsidP="00F906AB">
      <w:pPr>
        <w:pStyle w:val="Heading2"/>
      </w:pPr>
      <w:proofErr w:type="gramStart"/>
      <w:r>
        <w:t>Indulge,</w:t>
      </w:r>
      <w:proofErr w:type="gramEnd"/>
      <w:r>
        <w:t xml:space="preserve"> in Moderation</w:t>
      </w:r>
    </w:p>
    <w:p w14:paraId="46844E75" w14:textId="0299D352" w:rsidR="00D261DE" w:rsidRDefault="00D261DE" w:rsidP="00F906AB">
      <w:r>
        <w:t xml:space="preserve">Fear not, there will be no depriving yourself (unless your doctor insists). Eating well doesn’t mean subsisting on kale salads, nuts, and berries 24/7. Small indulgences are </w:t>
      </w:r>
      <w:proofErr w:type="gramStart"/>
      <w:r>
        <w:t>encouraged! —</w:t>
      </w:r>
      <w:proofErr w:type="gramEnd"/>
      <w:r>
        <w:t xml:space="preserve"> in moderation. Think of it as </w:t>
      </w:r>
      <w:r w:rsidR="00A664DA">
        <w:t>a balancing</w:t>
      </w:r>
      <w:r>
        <w:t xml:space="preserve"> act. Even out that decadent dessert with a nourishing breakfast tomorrow.</w:t>
      </w:r>
    </w:p>
    <w:p w14:paraId="5CC2C0F5" w14:textId="77777777" w:rsidR="00D261DE" w:rsidRDefault="00D261DE" w:rsidP="00F906AB">
      <w:r>
        <w:t xml:space="preserve">On that note, let’s toast a few sips of wine and a full glass of water to </w:t>
      </w:r>
      <w:proofErr w:type="gramStart"/>
      <w:r>
        <w:t>eating</w:t>
      </w:r>
      <w:proofErr w:type="gramEnd"/>
      <w:r>
        <w:t xml:space="preserve"> well and staying hydrated! </w:t>
      </w:r>
    </w:p>
    <w:p w14:paraId="05F5731F" w14:textId="77777777" w:rsidR="00D261DE" w:rsidRDefault="00D261DE" w:rsidP="00F906AB"/>
    <w:p w14:paraId="43EB1C4F" w14:textId="2DA9D93E" w:rsidR="003A4A13" w:rsidRDefault="003A4A13" w:rsidP="00F906AB">
      <w:r>
        <w:br w:type="page"/>
      </w:r>
    </w:p>
    <w:p w14:paraId="3BF7A88A" w14:textId="19DEBFD2" w:rsidR="005D31C4" w:rsidRDefault="00C42716" w:rsidP="00234DB0">
      <w:pPr>
        <w:pStyle w:val="Heading1"/>
      </w:pPr>
      <w:r>
        <w:lastRenderedPageBreak/>
        <w:t>Stream of Irish C</w:t>
      </w:r>
      <w:r>
        <w:t>onsciousness</w:t>
      </w:r>
    </w:p>
    <w:p w14:paraId="35B40BD2" w14:textId="77777777" w:rsidR="005D31C4" w:rsidRPr="000A38D5" w:rsidRDefault="005D31C4" w:rsidP="008E5D26">
      <w:pPr>
        <w:pStyle w:val="Byline"/>
      </w:pPr>
      <w:r w:rsidRPr="000A38D5">
        <w:t>By Tucker Ingham</w:t>
      </w:r>
    </w:p>
    <w:p w14:paraId="08EC9A8E" w14:textId="2B05909D" w:rsidR="005D31C4" w:rsidRDefault="005D31C4" w:rsidP="00F906AB">
      <w:r>
        <w:t xml:space="preserve">The expression "a stream of consciousness" is Irish, and made known by its creator, James Joyce, through his two books, </w:t>
      </w:r>
      <w:r w:rsidRPr="005D31C4">
        <w:rPr>
          <w:i/>
          <w:iCs/>
        </w:rPr>
        <w:t>Ulysses</w:t>
      </w:r>
      <w:r>
        <w:t xml:space="preserve"> and </w:t>
      </w:r>
      <w:r w:rsidRPr="00823FD2">
        <w:rPr>
          <w:i/>
          <w:iCs/>
        </w:rPr>
        <w:t>Finnegans Wake</w:t>
      </w:r>
      <w:r>
        <w:t xml:space="preserve">. Both books explore Irish culture in the early 20th century, though they were written by Joyce in Paris over twenty years after he left Ireland, never to return. Joyce brought </w:t>
      </w:r>
      <w:r w:rsidR="00F44BB1">
        <w:t>with him</w:t>
      </w:r>
      <w:r w:rsidR="00F44BB1">
        <w:t xml:space="preserve"> </w:t>
      </w:r>
      <w:r>
        <w:t>his recent girlfriend, whom he refused to marry while they raised two daughters in penury, drifting around Europe</w:t>
      </w:r>
      <w:r w:rsidR="00162E01">
        <w:t>,</w:t>
      </w:r>
      <w:r>
        <w:t xml:space="preserve"> teaching school and writing short articles from 1904 to 1920, when persuaded by Ezra Pound to move to Paris along with Ernest Hemingway, F Scott Fitzgerald, and other notable authors.</w:t>
      </w:r>
    </w:p>
    <w:p w14:paraId="16EF72B0" w14:textId="1D314358" w:rsidR="005D31C4" w:rsidRDefault="005D31C4" w:rsidP="00F906AB">
      <w:r>
        <w:t xml:space="preserve">Sylvia Beach, proprietor of the Left Bank Shakespeare and Company bookstore, </w:t>
      </w:r>
      <w:r w:rsidR="002C38B0">
        <w:t>in 1922</w:t>
      </w:r>
      <w:r w:rsidR="002C38B0">
        <w:t xml:space="preserve"> </w:t>
      </w:r>
      <w:r>
        <w:t xml:space="preserve">risked publishing </w:t>
      </w:r>
      <w:r w:rsidRPr="00176E09">
        <w:rPr>
          <w:i/>
          <w:iCs/>
        </w:rPr>
        <w:t>Ulysses</w:t>
      </w:r>
      <w:r>
        <w:t xml:space="preserve"> </w:t>
      </w:r>
      <w:r w:rsidR="00346966">
        <w:t>but</w:t>
      </w:r>
      <w:r>
        <w:t xml:space="preserve"> lost her investment</w:t>
      </w:r>
      <w:r w:rsidR="003879B4">
        <w:t xml:space="preserve">, </w:t>
      </w:r>
      <w:r>
        <w:t>as the book failed to succeed on the market. Its language was contrived and cryptic</w:t>
      </w:r>
      <w:r w:rsidR="00346966">
        <w:t>, i</w:t>
      </w:r>
      <w:r>
        <w:t>ts message unintelligible. A judge called upon t</w:t>
      </w:r>
      <w:r w:rsidR="00F7278D">
        <w:t>o</w:t>
      </w:r>
      <w:r>
        <w:t xml:space="preserve"> censor, declared it obscure and emetic, but not prurient. Perhaps because of its public failure, many copies were </w:t>
      </w:r>
      <w:r>
        <w:t xml:space="preserve">burned by postal authorities as </w:t>
      </w:r>
      <w:proofErr w:type="spellStart"/>
      <w:r>
        <w:t>undeliverable</w:t>
      </w:r>
      <w:r w:rsidR="00FE378E">
        <w:t>s</w:t>
      </w:r>
      <w:proofErr w:type="spellEnd"/>
      <w:r>
        <w:t>.</w:t>
      </w:r>
    </w:p>
    <w:p w14:paraId="67FFF17E" w14:textId="5E74622B" w:rsidR="003A4A13" w:rsidRDefault="005D31C4" w:rsidP="00F906AB">
      <w:r>
        <w:t xml:space="preserve">By 1933, Joyce was almost blind but still determined to make his mark as an intellectual author. By 1941, he'd finished </w:t>
      </w:r>
      <w:r w:rsidRPr="00A27F91">
        <w:rPr>
          <w:i/>
          <w:iCs/>
        </w:rPr>
        <w:t>Finnegans Wake</w:t>
      </w:r>
      <w:r>
        <w:t xml:space="preserve"> (no apostrophe purposely), where he took obscurity to an extreme</w:t>
      </w:r>
      <w:r w:rsidR="005F44C1">
        <w:t>. P</w:t>
      </w:r>
      <w:r>
        <w:t>eople assum</w:t>
      </w:r>
      <w:r w:rsidR="005F44C1">
        <w:t>ed</w:t>
      </w:r>
      <w:r>
        <w:t xml:space="preserve"> that its baffling style indicated secret knowledge. 260 pounds of his notes produced 628 pages of a book. "More noted than read and when read, only partly and rarely understood by anyone ... notoriously the most obscure book ever written by a major writer, at least one who was not known to be out of his mind." </w:t>
      </w:r>
      <w:r w:rsidR="00320BE6">
        <w:t>—</w:t>
      </w:r>
      <w:r>
        <w:t xml:space="preserve"> Daniel Boorstin, </w:t>
      </w:r>
      <w:r w:rsidRPr="00613EC5">
        <w:rPr>
          <w:i/>
          <w:iCs/>
        </w:rPr>
        <w:t>The Creators</w:t>
      </w:r>
      <w:r>
        <w:t>, Chapter 68</w:t>
      </w:r>
    </w:p>
    <w:p w14:paraId="197D1478" w14:textId="6E86F756" w:rsidR="00613EC5" w:rsidRDefault="00613EC5" w:rsidP="00F906AB">
      <w:r>
        <w:br w:type="page"/>
      </w:r>
    </w:p>
    <w:p w14:paraId="0D75DCF1" w14:textId="77777777" w:rsidR="00CF5EC2" w:rsidRDefault="00CF5EC2" w:rsidP="00234DB0">
      <w:pPr>
        <w:pStyle w:val="Heading1"/>
      </w:pPr>
      <w:r>
        <w:lastRenderedPageBreak/>
        <w:t>An Irish Business Trip</w:t>
      </w:r>
    </w:p>
    <w:p w14:paraId="7DA9B049" w14:textId="77777777" w:rsidR="00CF5EC2" w:rsidRDefault="00CF5EC2" w:rsidP="00F906AB">
      <w:r>
        <w:t>By Tom King</w:t>
      </w:r>
    </w:p>
    <w:p w14:paraId="56432257" w14:textId="61BD6811" w:rsidR="00CF5EC2" w:rsidRPr="00FE7358" w:rsidRDefault="00CF5EC2" w:rsidP="00F906AB">
      <w:r>
        <w:t>In the early 1980s, our company had two operations in Ireland, a manufacturing facility in Waterford next to the famous glass factory, and a software engineering facility in Cork about 125 km away.</w:t>
      </w:r>
      <w:r w:rsidR="00A854A4">
        <w:t xml:space="preserve"> </w:t>
      </w:r>
      <w:r>
        <w:t>Arriving one evening in Waterford, I had dinner at a reputedly fine restaurant after which I was looking forward to some jet</w:t>
      </w:r>
      <w:r w:rsidR="00066FCA">
        <w:t>-</w:t>
      </w:r>
      <w:r>
        <w:t>lag recovery.</w:t>
      </w:r>
      <w:r w:rsidR="00A854A4">
        <w:t xml:space="preserve"> </w:t>
      </w:r>
      <w:r>
        <w:t xml:space="preserve">The wine steward pretended to be French, complete with a </w:t>
      </w:r>
      <w:proofErr w:type="spellStart"/>
      <w:r>
        <w:t>phonied</w:t>
      </w:r>
      <w:proofErr w:type="spellEnd"/>
      <w:r>
        <w:t>-up accent, even though he was as Irish as the day is long.</w:t>
      </w:r>
      <w:r w:rsidR="00A854A4">
        <w:t xml:space="preserve"> </w:t>
      </w:r>
      <w:r w:rsidRPr="00FE7358">
        <w:t xml:space="preserve">The meal came with a side of potatoes </w:t>
      </w:r>
      <w:r w:rsidR="00985177">
        <w:t>—</w:t>
      </w:r>
      <w:r w:rsidR="00A854A4" w:rsidRPr="00FE7358">
        <w:t xml:space="preserve"> </w:t>
      </w:r>
      <w:r w:rsidRPr="00FE7358">
        <w:t>fixed six different ways (au gratin, mashed, baked, and a few others), so I knew I was in Ireland.</w:t>
      </w:r>
    </w:p>
    <w:p w14:paraId="76711447" w14:textId="52174F26" w:rsidR="00CF5EC2" w:rsidRPr="00FE7358" w:rsidRDefault="00CF5EC2" w:rsidP="00F906AB">
      <w:r w:rsidRPr="00FE7358">
        <w:t>The next morning after my meetings with the manufacturing folks, I asked the manager, Paddy McCarthy, for directions to Cork</w:t>
      </w:r>
      <w:r w:rsidR="00333747">
        <w:t>,</w:t>
      </w:r>
      <w:r w:rsidRPr="00FE7358">
        <w:t xml:space="preserve"> since I planned to drive there the following day.</w:t>
      </w:r>
      <w:r w:rsidR="00A854A4" w:rsidRPr="00FE7358">
        <w:t xml:space="preserve"> </w:t>
      </w:r>
      <w:r w:rsidRPr="00FE7358">
        <w:t>His complex directions included many right and left turns with landmarks in place of street names; I dutifully wrote this all down.</w:t>
      </w:r>
    </w:p>
    <w:p w14:paraId="512D00D5" w14:textId="2BAC1A9E" w:rsidR="00DE146A" w:rsidRPr="00DE146A" w:rsidRDefault="00DE146A" w:rsidP="00DE146A">
      <w:r w:rsidRPr="00DE146A">
        <w:drawing>
          <wp:inline distT="0" distB="0" distL="0" distR="0" wp14:anchorId="46FC1E8E" wp14:editId="7C8073BF">
            <wp:extent cx="3200400" cy="2059940"/>
            <wp:effectExtent l="0" t="0" r="0" b="0"/>
            <wp:docPr id="201814139" name="Picture 12" descr="A blue car on the ro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4139" name="Picture 12" descr="A blue car on the road&#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400" cy="2059940"/>
                    </a:xfrm>
                    <a:prstGeom prst="rect">
                      <a:avLst/>
                    </a:prstGeom>
                    <a:noFill/>
                    <a:ln>
                      <a:noFill/>
                    </a:ln>
                  </pic:spPr>
                </pic:pic>
              </a:graphicData>
            </a:graphic>
          </wp:inline>
        </w:drawing>
      </w:r>
    </w:p>
    <w:p w14:paraId="61F183BB" w14:textId="77777777" w:rsidR="009E3FA9" w:rsidRDefault="00CF5EC2" w:rsidP="00F906AB">
      <w:r w:rsidRPr="00FE7358">
        <w:t xml:space="preserve">Commencing in the pre-dawn darkness of a rainy next day (the hotel receptionist said, “Tis a soft </w:t>
      </w:r>
      <w:proofErr w:type="spellStart"/>
      <w:r w:rsidRPr="00FE7358">
        <w:t>mornin</w:t>
      </w:r>
      <w:proofErr w:type="spellEnd"/>
      <w:r w:rsidRPr="00FE7358">
        <w:t>’”) and driving on the left side of the road in a car whose controls were strangely all on the right, I made quick progress on the deserted highway until I caught a glimpse of a dark mass in the middle of the left lane a kilometer or so ahead.</w:t>
      </w:r>
      <w:r w:rsidR="00A854A4" w:rsidRPr="00FE7358">
        <w:t xml:space="preserve"> </w:t>
      </w:r>
      <w:r w:rsidRPr="00FE7358">
        <w:t>Closing rapidly, I was dismayed to see that the mass hadn’t moved, so I endeavored to swerve around it. Performing this evasion caused the car to slide unexpectedly.</w:t>
      </w:r>
      <w:r w:rsidR="00A854A4" w:rsidRPr="00FE7358">
        <w:t xml:space="preserve"> </w:t>
      </w:r>
    </w:p>
    <w:p w14:paraId="588B1599" w14:textId="6D1D9753" w:rsidR="009E3FA9" w:rsidRPr="009E3FA9" w:rsidRDefault="009E3FA9" w:rsidP="009E3FA9">
      <w:r w:rsidRPr="009E3FA9">
        <w:drawing>
          <wp:inline distT="0" distB="0" distL="0" distR="0" wp14:anchorId="599231BD" wp14:editId="0AFA6C55">
            <wp:extent cx="3200400" cy="2148840"/>
            <wp:effectExtent l="0" t="0" r="0" b="3810"/>
            <wp:docPr id="2063201100" name="Picture 8" descr="A pile of potatoes on the 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01100" name="Picture 8" descr="A pile of potatoes on the ground&#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2148840"/>
                    </a:xfrm>
                    <a:prstGeom prst="rect">
                      <a:avLst/>
                    </a:prstGeom>
                    <a:noFill/>
                    <a:ln>
                      <a:noFill/>
                    </a:ln>
                  </pic:spPr>
                </pic:pic>
              </a:graphicData>
            </a:graphic>
          </wp:inline>
        </w:drawing>
      </w:r>
    </w:p>
    <w:p w14:paraId="5AE9DA6C" w14:textId="79B9A4BB" w:rsidR="00CF5EC2" w:rsidRPr="00FE7358" w:rsidRDefault="00CF5EC2" w:rsidP="00F906AB">
      <w:r w:rsidRPr="00FE7358">
        <w:t xml:space="preserve">Catching the slide, I made it around what turned out to be a </w:t>
      </w:r>
      <w:r w:rsidRPr="00FE7358">
        <w:lastRenderedPageBreak/>
        <w:t xml:space="preserve">large pile of sweet potatoes whose dirt had spawned the muddy slime that had oozed across the road in this soft </w:t>
      </w:r>
      <w:proofErr w:type="spellStart"/>
      <w:r w:rsidRPr="00FE7358">
        <w:t>mornin</w:t>
      </w:r>
      <w:proofErr w:type="spellEnd"/>
      <w:r w:rsidRPr="00FE7358">
        <w:t>’.</w:t>
      </w:r>
      <w:r w:rsidR="00A854A4" w:rsidRPr="00FE7358">
        <w:t xml:space="preserve"> </w:t>
      </w:r>
      <w:proofErr w:type="spellStart"/>
      <w:r w:rsidRPr="00FE7358">
        <w:t>Whee</w:t>
      </w:r>
      <w:proofErr w:type="spellEnd"/>
      <w:r w:rsidR="00D172A4">
        <w:t>!</w:t>
      </w:r>
      <w:r w:rsidR="00A854A4" w:rsidRPr="00FE7358">
        <w:t xml:space="preserve"> </w:t>
      </w:r>
      <w:r w:rsidRPr="00FE7358">
        <w:t>Irish farmers own their roads.</w:t>
      </w:r>
    </w:p>
    <w:p w14:paraId="388FEDE1" w14:textId="218F6C27" w:rsidR="00842B5C" w:rsidRPr="00842B5C" w:rsidRDefault="00842B5C" w:rsidP="00842B5C">
      <w:r w:rsidRPr="00842B5C">
        <w:drawing>
          <wp:inline distT="0" distB="0" distL="0" distR="0" wp14:anchorId="06B067EF" wp14:editId="71847D0D">
            <wp:extent cx="3200400" cy="4734560"/>
            <wp:effectExtent l="0" t="0" r="0" b="8890"/>
            <wp:docPr id="857476258" name="Picture 10" descr="A high angle view of a str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76258" name="Picture 10" descr="A high angle view of a street&#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4734560"/>
                    </a:xfrm>
                    <a:prstGeom prst="rect">
                      <a:avLst/>
                    </a:prstGeom>
                    <a:noFill/>
                    <a:ln>
                      <a:noFill/>
                    </a:ln>
                  </pic:spPr>
                </pic:pic>
              </a:graphicData>
            </a:graphic>
          </wp:inline>
        </w:drawing>
      </w:r>
    </w:p>
    <w:p w14:paraId="70EAA04C" w14:textId="2C3EF95D" w:rsidR="00CF5EC2" w:rsidRPr="00FE7358" w:rsidRDefault="00CF5EC2" w:rsidP="00F906AB">
      <w:r w:rsidRPr="00FE7358">
        <w:t>Entering the rather large town of Cork, I followed Paddy’s instructions faithfully only to find myself lost.</w:t>
      </w:r>
      <w:r w:rsidR="00A854A4" w:rsidRPr="00FE7358">
        <w:t xml:space="preserve"> </w:t>
      </w:r>
      <w:r w:rsidRPr="00FE7358">
        <w:t>Returning to my original entrance into the town, I more diligently followed the written instructions in those pre-Google, pre-GPS days.</w:t>
      </w:r>
      <w:r w:rsidR="00A854A4" w:rsidRPr="00FE7358">
        <w:t xml:space="preserve"> </w:t>
      </w:r>
      <w:r w:rsidRPr="00FE7358">
        <w:t>This time, I became lost in the same manner.</w:t>
      </w:r>
      <w:r w:rsidR="00A854A4" w:rsidRPr="00FE7358">
        <w:t xml:space="preserve"> </w:t>
      </w:r>
      <w:r w:rsidRPr="00FE7358">
        <w:t xml:space="preserve">By then, I was in the rush hour traffic I had hoped to avoid, and so, puzzled and now somewhat distrustful of </w:t>
      </w:r>
      <w:r w:rsidRPr="00FE7358">
        <w:t>my own note taking abilities, I thought I might switch one or more of the instructions from right to left or vice versa.</w:t>
      </w:r>
      <w:r w:rsidR="00A854A4" w:rsidRPr="00FE7358">
        <w:t xml:space="preserve"> </w:t>
      </w:r>
      <w:r w:rsidRPr="00FE7358">
        <w:t>However, no combination of directional reversals yielded any better results, and, with no cell phones in those days and no likely pedestrians to accost with my idiot colonist questions, I threw up my hands and decided to reverse EVERY right and left.</w:t>
      </w:r>
      <w:r w:rsidR="00A854A4" w:rsidRPr="00FE7358">
        <w:t xml:space="preserve"> </w:t>
      </w:r>
      <w:r w:rsidRPr="00FE7358">
        <w:t>That tactic took me directly to my destination, the Cork software engineering facility.</w:t>
      </w:r>
      <w:r w:rsidR="00A854A4" w:rsidRPr="00FE7358">
        <w:t xml:space="preserve"> </w:t>
      </w:r>
      <w:r w:rsidRPr="00FE7358">
        <w:t xml:space="preserve">Pulling in there, I was blocked by </w:t>
      </w:r>
      <w:r w:rsidR="00D36043" w:rsidRPr="00FE7358">
        <w:t>a police officer</w:t>
      </w:r>
      <w:r w:rsidRPr="00FE7358">
        <w:t xml:space="preserve"> who told me the Taoiseach (i.e., the prime minister of Ireland) was visiting and so I needed to park elsewhere.</w:t>
      </w:r>
      <w:r w:rsidR="00A854A4" w:rsidRPr="00FE7358">
        <w:t xml:space="preserve"> </w:t>
      </w:r>
      <w:r w:rsidRPr="00FE7358">
        <w:t xml:space="preserve">The </w:t>
      </w:r>
      <w:r w:rsidR="00D36043" w:rsidRPr="00FE7358">
        <w:t>police officer</w:t>
      </w:r>
      <w:r w:rsidRPr="00FE7358">
        <w:t xml:space="preserve"> was nice enough to tell me there was a parking area just down the road 300 meters through a gate on the right.</w:t>
      </w:r>
      <w:r w:rsidR="00A854A4" w:rsidRPr="00FE7358">
        <w:t xml:space="preserve"> </w:t>
      </w:r>
      <w:r w:rsidRPr="00FE7358">
        <w:t>I drove 300 meters down the road and turned left through a gate into the parking area.</w:t>
      </w:r>
    </w:p>
    <w:p w14:paraId="74147379" w14:textId="167745E3" w:rsidR="00CF5EC2" w:rsidRDefault="00CF5EC2" w:rsidP="00F906AB">
      <w:r w:rsidRPr="00FE7358">
        <w:t xml:space="preserve">When I met with the English director of the software engineering group and told him of my directional misadventures, he said, “Paddy’s a </w:t>
      </w:r>
      <w:proofErr w:type="spellStart"/>
      <w:r w:rsidRPr="00FE7358">
        <w:t>Corkman</w:t>
      </w:r>
      <w:proofErr w:type="spellEnd"/>
      <w:r w:rsidRPr="00FE7358">
        <w:t>.”</w:t>
      </w:r>
      <w:r w:rsidR="00A854A4" w:rsidRPr="00FE7358">
        <w:t xml:space="preserve"> </w:t>
      </w:r>
      <w:r w:rsidRPr="00FE7358">
        <w:t>I said, “So what?”</w:t>
      </w:r>
      <w:r w:rsidR="00A854A4" w:rsidRPr="00FE7358">
        <w:t xml:space="preserve"> </w:t>
      </w:r>
      <w:r w:rsidRPr="00FE7358">
        <w:t xml:space="preserve">The director said, “It’s well known that </w:t>
      </w:r>
      <w:proofErr w:type="spellStart"/>
      <w:r w:rsidRPr="00FE7358">
        <w:t>Corkmen</w:t>
      </w:r>
      <w:proofErr w:type="spellEnd"/>
      <w:r w:rsidRPr="00FE7358">
        <w:t xml:space="preserve"> don’t know their right from their left.”</w:t>
      </w:r>
    </w:p>
    <w:p w14:paraId="37570A6B" w14:textId="21377E6B" w:rsidR="0099425C" w:rsidRDefault="0099425C" w:rsidP="00F906AB">
      <w:r>
        <w:br w:type="page"/>
      </w:r>
    </w:p>
    <w:p w14:paraId="66AB45DE" w14:textId="77777777" w:rsidR="008E7B2B" w:rsidRDefault="008E7B2B" w:rsidP="00234DB0">
      <w:pPr>
        <w:pStyle w:val="Heading1"/>
      </w:pPr>
      <w:r>
        <w:lastRenderedPageBreak/>
        <w:t>EPIC in Dublin</w:t>
      </w:r>
    </w:p>
    <w:p w14:paraId="53A441FE" w14:textId="154B7DBE" w:rsidR="008E7B2B" w:rsidRDefault="008E7B2B" w:rsidP="008E5D26">
      <w:pPr>
        <w:pStyle w:val="Byline"/>
      </w:pPr>
      <w:r>
        <w:t>By Martha Nell Beatty</w:t>
      </w:r>
    </w:p>
    <w:p w14:paraId="5F84A023" w14:textId="644A523A" w:rsidR="008E7B2B" w:rsidRDefault="008E7B2B" w:rsidP="00F906AB">
      <w:r>
        <w:t>EPIC</w:t>
      </w:r>
      <w:r w:rsidR="00662FB2">
        <w:t xml:space="preserve"> </w:t>
      </w:r>
      <w:r w:rsidR="005C6639">
        <w:t>— t</w:t>
      </w:r>
      <w:r>
        <w:t>he Irish</w:t>
      </w:r>
      <w:r w:rsidR="00662FB2">
        <w:t xml:space="preserve"> </w:t>
      </w:r>
      <w:r>
        <w:t>Emigration</w:t>
      </w:r>
      <w:r w:rsidR="00662FB2">
        <w:t xml:space="preserve"> </w:t>
      </w:r>
      <w:r>
        <w:t>Museum</w:t>
      </w:r>
      <w:r w:rsidR="00662FB2">
        <w:t xml:space="preserve"> </w:t>
      </w:r>
      <w:r>
        <w:t>is a worthy addition to a Dublin itinerary.</w:t>
      </w:r>
      <w:r w:rsidR="00662FB2">
        <w:t xml:space="preserve"> </w:t>
      </w:r>
      <w:r>
        <w:t>Opened in 2016,</w:t>
      </w:r>
      <w:r w:rsidR="00662FB2">
        <w:t xml:space="preserve"> </w:t>
      </w:r>
      <w:r>
        <w:t>the Museum’s 20 interactive galleries</w:t>
      </w:r>
      <w:r w:rsidR="00662FB2">
        <w:t xml:space="preserve"> </w:t>
      </w:r>
      <w:r>
        <w:t>immerse</w:t>
      </w:r>
      <w:r w:rsidR="00662FB2">
        <w:t xml:space="preserve"> </w:t>
      </w:r>
      <w:r>
        <w:t>you</w:t>
      </w:r>
      <w:r w:rsidR="00662FB2">
        <w:t xml:space="preserve"> </w:t>
      </w:r>
      <w:r>
        <w:t>in the Irish diaspora and</w:t>
      </w:r>
      <w:r w:rsidR="00662FB2">
        <w:t xml:space="preserve"> </w:t>
      </w:r>
      <w:r>
        <w:t>the influence Irish emigrants have had around the world through the centuries.</w:t>
      </w:r>
      <w:r w:rsidR="00662FB2">
        <w:t xml:space="preserve"> </w:t>
      </w:r>
      <w:r>
        <w:t>And very importantly in America.</w:t>
      </w:r>
      <w:r w:rsidR="00662FB2">
        <w:t xml:space="preserve"> </w:t>
      </w:r>
      <w:r>
        <w:t xml:space="preserve">After all, </w:t>
      </w:r>
      <w:r w:rsidR="00EC6519">
        <w:t>eleven</w:t>
      </w:r>
      <w:r>
        <w:t xml:space="preserve"> US presidents had roots in Ireland.</w:t>
      </w:r>
      <w:r w:rsidR="00662FB2">
        <w:t xml:space="preserve"> </w:t>
      </w:r>
      <w:r>
        <w:t>JFK</w:t>
      </w:r>
      <w:r w:rsidR="004B2C68">
        <w:t xml:space="preserve">, of course, </w:t>
      </w:r>
      <w:r w:rsidR="00EC6519">
        <w:t>was there</w:t>
      </w:r>
      <w:r>
        <w:t xml:space="preserve"> </w:t>
      </w:r>
      <w:r w:rsidR="004B2C68">
        <w:t xml:space="preserve">and </w:t>
      </w:r>
      <w:r>
        <w:t>always the surprise</w:t>
      </w:r>
      <w:r w:rsidR="00376CF9">
        <w:t xml:space="preserve">, </w:t>
      </w:r>
      <w:r w:rsidR="00376CF9">
        <w:t>Obama</w:t>
      </w:r>
      <w:r>
        <w:t xml:space="preserve"> with his Irish </w:t>
      </w:r>
      <w:r w:rsidR="003209B6">
        <w:t>ancestry.</w:t>
      </w:r>
    </w:p>
    <w:p w14:paraId="4EFB2798" w14:textId="38CA4651" w:rsidR="00312505" w:rsidRPr="00312505" w:rsidRDefault="00312505" w:rsidP="00312505">
      <w:r w:rsidRPr="00312505">
        <w:drawing>
          <wp:inline distT="0" distB="0" distL="0" distR="0" wp14:anchorId="40927E11" wp14:editId="4BE7E787">
            <wp:extent cx="3200400" cy="2400300"/>
            <wp:effectExtent l="0" t="0" r="0" b="0"/>
            <wp:docPr id="1583006941" name="Picture 14" descr="A person in a suit and tie speaking into micropho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06941" name="Picture 14" descr="A person in a suit and tie speaking into microphone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14:paraId="4E45E4A8" w14:textId="77777777" w:rsidR="00394E71" w:rsidRDefault="008E7B2B" w:rsidP="00394E71">
      <w:r>
        <w:t>There’s something for everyone.</w:t>
      </w:r>
      <w:r w:rsidR="00662FB2">
        <w:t xml:space="preserve"> </w:t>
      </w:r>
      <w:r>
        <w:t xml:space="preserve">All ages and you don’t have to be of Irish ancestry. There are </w:t>
      </w:r>
      <w:proofErr w:type="gramStart"/>
      <w:r>
        <w:t>touch-screens</w:t>
      </w:r>
      <w:proofErr w:type="gramEnd"/>
      <w:r>
        <w:t>, immersive video installations, interactive games, interactive maps.</w:t>
      </w:r>
      <w:r w:rsidR="00662FB2">
        <w:t xml:space="preserve"> </w:t>
      </w:r>
    </w:p>
    <w:p w14:paraId="147AEF74" w14:textId="77777777" w:rsidR="00394E71" w:rsidRDefault="00394E71" w:rsidP="00394E71">
      <w:r>
        <w:t xml:space="preserve">We didn’t allow nearly enough time for EPIC because The Museum also has a digital genealogy center, </w:t>
      </w:r>
      <w:r>
        <w:t xml:space="preserve">Irish Family History Centre, where one can trace one’s Irish ancestry. </w:t>
      </w:r>
    </w:p>
    <w:p w14:paraId="32E80A69" w14:textId="712E2B6F" w:rsidR="00394E71" w:rsidRPr="00E960B7" w:rsidRDefault="00394E71" w:rsidP="00394E71">
      <w:r w:rsidRPr="00E960B7">
        <w:drawing>
          <wp:inline distT="0" distB="0" distL="0" distR="0" wp14:anchorId="13452595" wp14:editId="719FD57D">
            <wp:extent cx="3200400" cy="2400300"/>
            <wp:effectExtent l="0" t="0" r="0" b="0"/>
            <wp:docPr id="1528797771" name="Picture 18" descr="A group of blue and green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97771" name="Picture 18" descr="A group of blue and green lights&#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14:paraId="1D6CFDF1" w14:textId="4C92C97F" w:rsidR="00E35B02" w:rsidRDefault="008E7B2B" w:rsidP="00F906AB">
      <w:r>
        <w:t xml:space="preserve">Knowing my paternal </w:t>
      </w:r>
      <w:r w:rsidR="00111195">
        <w:t>g</w:t>
      </w:r>
      <w:r>
        <w:t>rand</w:t>
      </w:r>
      <w:r w:rsidR="00111195">
        <w:t>-</w:t>
      </w:r>
      <w:r>
        <w:t xml:space="preserve">mother’s parents were from </w:t>
      </w:r>
      <w:r w:rsidR="003853E2">
        <w:t>Northern</w:t>
      </w:r>
      <w:r w:rsidR="003853E2">
        <w:t xml:space="preserve"> </w:t>
      </w:r>
      <w:r>
        <w:t>Ireland, I wanted to search the records with the help of my daughter Alana.</w:t>
      </w:r>
      <w:r w:rsidR="00662FB2">
        <w:t xml:space="preserve"> </w:t>
      </w:r>
    </w:p>
    <w:p w14:paraId="6C24331F" w14:textId="4B2D690F" w:rsidR="008E7B2B" w:rsidRDefault="00E35B02" w:rsidP="00F906AB">
      <w:r w:rsidRPr="00053495">
        <w:drawing>
          <wp:inline distT="0" distB="0" distL="0" distR="0" wp14:anchorId="1AFC67F6" wp14:editId="0B0EED71">
            <wp:extent cx="2397125" cy="3200400"/>
            <wp:effectExtent l="0" t="0" r="3175" b="0"/>
            <wp:docPr id="2109414861" name="Picture 22" descr="A person in a black dr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14861" name="Picture 22" descr="A person in a black dress&#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97125" cy="3200400"/>
                    </a:xfrm>
                    <a:prstGeom prst="rect">
                      <a:avLst/>
                    </a:prstGeom>
                    <a:noFill/>
                    <a:ln>
                      <a:noFill/>
                    </a:ln>
                  </pic:spPr>
                </pic:pic>
              </a:graphicData>
            </a:graphic>
          </wp:inline>
        </w:drawing>
      </w:r>
      <w:r w:rsidR="001551BF">
        <w:br/>
      </w:r>
      <w:r w:rsidR="008E7B2B">
        <w:t>One item we uncovered truly surprised me.</w:t>
      </w:r>
      <w:r w:rsidR="00662FB2">
        <w:t xml:space="preserve"> </w:t>
      </w:r>
      <w:r w:rsidR="008E7B2B">
        <w:t xml:space="preserve">It was the marriage license of my </w:t>
      </w:r>
      <w:proofErr w:type="gramStart"/>
      <w:r w:rsidR="00B973E1">
        <w:t>g</w:t>
      </w:r>
      <w:r w:rsidR="008E7B2B">
        <w:t>rand</w:t>
      </w:r>
      <w:r>
        <w:t>-</w:t>
      </w:r>
      <w:r w:rsidR="008E7B2B">
        <w:t>parents</w:t>
      </w:r>
      <w:proofErr w:type="gramEnd"/>
      <w:r w:rsidR="008E7B2B">
        <w:t xml:space="preserve"> in 1884</w:t>
      </w:r>
      <w:r w:rsidR="00662FB2">
        <w:t xml:space="preserve"> </w:t>
      </w:r>
      <w:r w:rsidR="008E7B2B">
        <w:t>in “Napa City.”</w:t>
      </w:r>
      <w:r w:rsidR="00662FB2">
        <w:t xml:space="preserve"> </w:t>
      </w:r>
      <w:r w:rsidR="008E7B2B">
        <w:t xml:space="preserve">Almost the </w:t>
      </w:r>
      <w:r w:rsidR="00B973E1">
        <w:t>same</w:t>
      </w:r>
      <w:r w:rsidR="008E7B2B">
        <w:t xml:space="preserve"> time </w:t>
      </w:r>
      <w:r w:rsidR="00B973E1">
        <w:t>year</w:t>
      </w:r>
      <w:r w:rsidR="008E7B2B">
        <w:t xml:space="preserve"> the San Francisco Victorian I lived in was built.</w:t>
      </w:r>
    </w:p>
    <w:p w14:paraId="2E2F51A3" w14:textId="77777777" w:rsidR="008C2118" w:rsidRDefault="008C2118" w:rsidP="008C2118">
      <w:pPr>
        <w:pStyle w:val="Heading1"/>
      </w:pPr>
      <w:r>
        <w:lastRenderedPageBreak/>
        <w:t xml:space="preserve">Northern Ireland </w:t>
      </w:r>
    </w:p>
    <w:p w14:paraId="685BA272" w14:textId="77777777" w:rsidR="008C2118" w:rsidRDefault="008C2118" w:rsidP="008C2118">
      <w:pPr>
        <w:pStyle w:val="Byline"/>
      </w:pPr>
      <w:r>
        <w:t xml:space="preserve">By Nancy </w:t>
      </w:r>
      <w:r w:rsidRPr="00645314">
        <w:t>Ozsogomonyan</w:t>
      </w:r>
    </w:p>
    <w:p w14:paraId="1E73CD27" w14:textId="7B42D1D8" w:rsidR="008C2118" w:rsidRDefault="008C2118" w:rsidP="008C2118">
      <w:r>
        <w:t xml:space="preserve">During the year that I was a </w:t>
      </w:r>
      <w:r w:rsidR="00F07B04">
        <w:t xml:space="preserve">college </w:t>
      </w:r>
      <w:r>
        <w:t>student in Paris, 1963-64, my roommate, Debbie and I decided to spend our three-week spring break in the UK and Ireland, hitch-hiking and staying in youth hostels.</w:t>
      </w:r>
    </w:p>
    <w:p w14:paraId="5B920D8F" w14:textId="77777777" w:rsidR="008C2118" w:rsidRDefault="008C2118" w:rsidP="008C2118">
      <w:r>
        <w:t>One memorable exception to the youth hostels occurred in Northern Ireland, where we spent a night in the home of friends of my maternal grandmother, who was born and raised in a tiny hamlet near Cookstown. My mother had arranged the stay and provided directions.</w:t>
      </w:r>
    </w:p>
    <w:p w14:paraId="0D1F103A" w14:textId="77777777" w:rsidR="008C2118" w:rsidRDefault="008C2118" w:rsidP="008C2118">
      <w:r>
        <w:t xml:space="preserve">We arrived in the afternoon and were welcomed with a cup of tea and a tour of the family’s veterinary practice. Then we were guided on a walk through the village, where the few inhabitants had obviously been told to expect us. We met most of the people of the town before continuing to the church, where we were shown the organ that my great uncle from Philadelphia had donated. Back home, we had a delicious dinner, followed by music and stories. </w:t>
      </w:r>
    </w:p>
    <w:p w14:paraId="7BBE3C69" w14:textId="77777777" w:rsidR="008C2118" w:rsidRDefault="008C2118" w:rsidP="008C2118">
      <w:r>
        <w:t xml:space="preserve">I remember well the sleeping arrangements. The beds were high, requiring a step stool to access. We </w:t>
      </w:r>
      <w:r>
        <w:t xml:space="preserve">were provided with a container of hot </w:t>
      </w:r>
      <w:proofErr w:type="gramStart"/>
      <w:r>
        <w:t>coals</w:t>
      </w:r>
      <w:proofErr w:type="gramEnd"/>
      <w:r>
        <w:t xml:space="preserve"> in the bed to keep us warm. The next morning, we had a very tasty breakfast, highlighted by scones, eggs and bacon. Soon afterwards, we continued our journey west and then south.</w:t>
      </w:r>
    </w:p>
    <w:p w14:paraId="359290BD" w14:textId="77777777" w:rsidR="00114C6D" w:rsidRDefault="00114C6D" w:rsidP="00234DB0">
      <w:pPr>
        <w:pStyle w:val="Heading1"/>
      </w:pPr>
    </w:p>
    <w:p w14:paraId="754C71A2" w14:textId="355C6B71" w:rsidR="00D814EC" w:rsidRDefault="00D814EC" w:rsidP="00234DB0">
      <w:pPr>
        <w:pStyle w:val="Heading1"/>
      </w:pPr>
      <w:r>
        <w:t>Donuts in Yosemite</w:t>
      </w:r>
    </w:p>
    <w:p w14:paraId="10B04B37" w14:textId="377453BA" w:rsidR="00D814EC" w:rsidRDefault="00AB4072" w:rsidP="008E5D26">
      <w:pPr>
        <w:pStyle w:val="Byline"/>
      </w:pPr>
      <w:r>
        <w:t>By Tony Hanley</w:t>
      </w:r>
    </w:p>
    <w:p w14:paraId="4654F2A3" w14:textId="1089E822" w:rsidR="00D814EC" w:rsidRDefault="00D814EC" w:rsidP="00F906AB">
      <w:r>
        <w:t>My grandparents, Bridget and John Degnan immigrated from Ireland to the United States in 1883. They eventually moved to Yosemite. John built a house</w:t>
      </w:r>
      <w:r w:rsidR="00C74131">
        <w:t xml:space="preserve">. </w:t>
      </w:r>
      <w:r>
        <w:t xml:space="preserve">Bridget began to bake bread and sold it from their front porch. She then added meals for sale. Over time the family added </w:t>
      </w:r>
      <w:proofErr w:type="gramStart"/>
      <w:r>
        <w:t>a restaurant</w:t>
      </w:r>
      <w:proofErr w:type="gramEnd"/>
      <w:r>
        <w:t xml:space="preserve">, </w:t>
      </w:r>
      <w:r w:rsidR="00D36043">
        <w:t>store,</w:t>
      </w:r>
      <w:r>
        <w:t xml:space="preserve"> and bakery.</w:t>
      </w:r>
    </w:p>
    <w:p w14:paraId="00039ACB" w14:textId="30BDF5F3" w:rsidR="00D814EC" w:rsidRDefault="00D814EC" w:rsidP="00F906AB">
      <w:r>
        <w:t>I used to spe</w:t>
      </w:r>
      <w:r w:rsidR="00AB4072">
        <w:t>n</w:t>
      </w:r>
      <w:r>
        <w:t xml:space="preserve">d my summers in Yosemite and when I was </w:t>
      </w:r>
      <w:r w:rsidR="005952E2">
        <w:t>eight</w:t>
      </w:r>
      <w:r>
        <w:t xml:space="preserve"> years old</w:t>
      </w:r>
      <w:r w:rsidR="005952E2">
        <w:t>, I</w:t>
      </w:r>
      <w:r>
        <w:t xml:space="preserve"> used to get up early to help the baker.</w:t>
      </w:r>
      <w:r w:rsidR="004B7DB9">
        <w:t xml:space="preserve"> </w:t>
      </w:r>
      <w:r>
        <w:t xml:space="preserve">My job was to bring the donuts from the bakery to the store. By the time I reached the store </w:t>
      </w:r>
      <w:r w:rsidR="005952E2">
        <w:t xml:space="preserve">two </w:t>
      </w:r>
      <w:r>
        <w:t xml:space="preserve">donuts would be missing and when I had finished at least </w:t>
      </w:r>
      <w:r w:rsidR="005952E2">
        <w:t>six</w:t>
      </w:r>
      <w:r>
        <w:t xml:space="preserve"> donuts never made the shelf.</w:t>
      </w:r>
    </w:p>
    <w:p w14:paraId="443173C4" w14:textId="25560E60" w:rsidR="00424F2E" w:rsidRDefault="00D814EC" w:rsidP="00F906AB">
      <w:r>
        <w:t>The brick oven is on display at Pioneer Historic Park in Winona.</w:t>
      </w:r>
    </w:p>
    <w:p w14:paraId="0A59C580" w14:textId="77777777" w:rsidR="00937FBC" w:rsidRDefault="00937FBC" w:rsidP="00F906AB"/>
    <w:p w14:paraId="1483E233" w14:textId="22898363" w:rsidR="00937FBC" w:rsidRDefault="00937FBC" w:rsidP="00F906AB">
      <w:r>
        <w:br w:type="page"/>
      </w:r>
    </w:p>
    <w:p w14:paraId="766F29F8" w14:textId="40A85C22" w:rsidR="007076B7" w:rsidRDefault="005A7FD0" w:rsidP="00234DB0">
      <w:pPr>
        <w:pStyle w:val="Heading1"/>
      </w:pPr>
      <w:r w:rsidRPr="00E96A9F">
        <w:lastRenderedPageBreak/>
        <w:drawing>
          <wp:anchor distT="0" distB="0" distL="114300" distR="114300" simplePos="0" relativeHeight="251668480" behindDoc="0" locked="0" layoutInCell="1" allowOverlap="1" wp14:anchorId="34A84214" wp14:editId="36E52E22">
            <wp:simplePos x="0" y="0"/>
            <wp:positionH relativeFrom="column">
              <wp:posOffset>3375025</wp:posOffset>
            </wp:positionH>
            <wp:positionV relativeFrom="paragraph">
              <wp:posOffset>377825</wp:posOffset>
            </wp:positionV>
            <wp:extent cx="2286000" cy="1718945"/>
            <wp:effectExtent l="0" t="2223" r="0" b="0"/>
            <wp:wrapSquare wrapText="bothSides"/>
            <wp:docPr id="2052817726" name="Picture 26" descr="A tree in a pa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17726" name="Picture 26" descr="A tree in a park&#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2286000" cy="1718945"/>
                    </a:xfrm>
                    <a:prstGeom prst="rect">
                      <a:avLst/>
                    </a:prstGeom>
                    <a:noFill/>
                    <a:ln>
                      <a:noFill/>
                    </a:ln>
                  </pic:spPr>
                </pic:pic>
              </a:graphicData>
            </a:graphic>
          </wp:anchor>
        </w:drawing>
      </w:r>
      <w:r w:rsidR="007076B7">
        <w:t xml:space="preserve">Ireland </w:t>
      </w:r>
      <w:r w:rsidR="001E1DFE">
        <w:t>October 2017</w:t>
      </w:r>
    </w:p>
    <w:p w14:paraId="63E3910B" w14:textId="5847E99A" w:rsidR="009E388C" w:rsidRPr="001C57D2" w:rsidRDefault="007076B7" w:rsidP="008E5D26">
      <w:pPr>
        <w:pStyle w:val="Byline"/>
      </w:pPr>
      <w:r>
        <w:t xml:space="preserve">By Nancy </w:t>
      </w:r>
      <w:proofErr w:type="spellStart"/>
      <w:r>
        <w:t>Trogman</w:t>
      </w:r>
      <w:proofErr w:type="spellEnd"/>
    </w:p>
    <w:p w14:paraId="5F434DB5" w14:textId="29F245D5" w:rsidR="00385263" w:rsidRDefault="005A7FD0" w:rsidP="00F906AB">
      <w:r w:rsidRPr="00817F9F">
        <w:drawing>
          <wp:anchor distT="0" distB="0" distL="114300" distR="114300" simplePos="0" relativeHeight="251667456" behindDoc="0" locked="0" layoutInCell="1" allowOverlap="1" wp14:anchorId="561A7934" wp14:editId="0863E1A5">
            <wp:simplePos x="0" y="0"/>
            <wp:positionH relativeFrom="margin">
              <wp:align>left</wp:align>
            </wp:positionH>
            <wp:positionV relativeFrom="paragraph">
              <wp:posOffset>773430</wp:posOffset>
            </wp:positionV>
            <wp:extent cx="3797300" cy="2855595"/>
            <wp:effectExtent l="0" t="5398" r="7303" b="7302"/>
            <wp:wrapSquare wrapText="bothSides"/>
            <wp:docPr id="1664281079" name="Picture 30" descr="A path through a for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81079" name="Picture 30" descr="A path through a forest&#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3797300" cy="2855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76B7" w:rsidRPr="001E1DFE">
        <w:rPr>
          <w:i/>
          <w:iCs/>
        </w:rPr>
        <w:t xml:space="preserve">An excerpt from </w:t>
      </w:r>
      <w:r w:rsidR="009E388C" w:rsidRPr="001E1DFE">
        <w:rPr>
          <w:i/>
          <w:iCs/>
        </w:rPr>
        <w:t xml:space="preserve">my </w:t>
      </w:r>
      <w:r w:rsidR="00372EE1">
        <w:rPr>
          <w:i/>
          <w:iCs/>
        </w:rPr>
        <w:t>201</w:t>
      </w:r>
      <w:r w:rsidR="00AF63E9">
        <w:rPr>
          <w:i/>
          <w:iCs/>
        </w:rPr>
        <w:t xml:space="preserve">7 </w:t>
      </w:r>
      <w:r w:rsidR="009E388C" w:rsidRPr="001E1DFE">
        <w:rPr>
          <w:i/>
          <w:iCs/>
        </w:rPr>
        <w:t>diary</w:t>
      </w:r>
      <w:r w:rsidR="001E1DFE">
        <w:rPr>
          <w:i/>
          <w:iCs/>
        </w:rPr>
        <w:t>:</w:t>
      </w:r>
      <w:r w:rsidR="009E388C" w:rsidRPr="001E1DFE">
        <w:rPr>
          <w:i/>
          <w:iCs/>
        </w:rPr>
        <w:t xml:space="preserve"> </w:t>
      </w:r>
      <w:r w:rsidR="0039709B">
        <w:rPr>
          <w:i/>
          <w:iCs/>
        </w:rPr>
        <w:br/>
      </w:r>
      <w:r w:rsidR="00AF63E9">
        <w:t>“</w:t>
      </w:r>
      <w:r w:rsidR="00420DF3">
        <w:t xml:space="preserve">We left our hotel a little early Monday morning heading for Galway with our </w:t>
      </w:r>
      <w:proofErr w:type="gramStart"/>
      <w:r w:rsidR="00420DF3">
        <w:t>final destination</w:t>
      </w:r>
      <w:proofErr w:type="gramEnd"/>
      <w:r w:rsidR="00420DF3">
        <w:t xml:space="preserve"> being Limerick. We didn’t m</w:t>
      </w:r>
      <w:r w:rsidR="00FC128D">
        <w:t>ak</w:t>
      </w:r>
      <w:r w:rsidR="00420DF3">
        <w:t xml:space="preserve">e it to Galway as all stores were closing, all schools and universities across the country were closed </w:t>
      </w:r>
      <w:r w:rsidR="00FC128D">
        <w:t>as</w:t>
      </w:r>
      <w:r w:rsidR="00420DF3">
        <w:t xml:space="preserve"> well as today.</w:t>
      </w:r>
      <w:r w:rsidR="00FC128D">
        <w:t xml:space="preserve"> </w:t>
      </w:r>
    </w:p>
    <w:p w14:paraId="55B5CBFA" w14:textId="17EE1BA9" w:rsidR="00420DF3" w:rsidRDefault="00385263" w:rsidP="00F906AB">
      <w:r w:rsidRPr="00385263">
        <w:drawing>
          <wp:anchor distT="0" distB="0" distL="114300" distR="114300" simplePos="0" relativeHeight="251666432" behindDoc="0" locked="0" layoutInCell="1" allowOverlap="1" wp14:anchorId="38342A09" wp14:editId="7AD42039">
            <wp:simplePos x="0" y="0"/>
            <wp:positionH relativeFrom="column">
              <wp:posOffset>-287020</wp:posOffset>
            </wp:positionH>
            <wp:positionV relativeFrom="paragraph">
              <wp:posOffset>294005</wp:posOffset>
            </wp:positionV>
            <wp:extent cx="2286000" cy="1719072"/>
            <wp:effectExtent l="0" t="2223" r="0" b="0"/>
            <wp:wrapSquare wrapText="bothSides"/>
            <wp:docPr id="633391885" name="Picture 24" descr="A sign on a wet ro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91885" name="Picture 24" descr="A sign on a wet road&#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2286000" cy="1719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0DF3">
        <w:t xml:space="preserve">There were 240,000 without power and I’m hearing water plants are also closed because of no electricity. I </w:t>
      </w:r>
      <w:r w:rsidR="00420DF3">
        <w:t xml:space="preserve">think </w:t>
      </w:r>
      <w:proofErr w:type="gramStart"/>
      <w:r w:rsidR="00420DF3">
        <w:t>most</w:t>
      </w:r>
      <w:proofErr w:type="gramEnd"/>
      <w:r w:rsidR="00420DF3">
        <w:t xml:space="preserve"> is in the south around Cork. </w:t>
      </w:r>
      <w:r w:rsidR="00240463">
        <w:t xml:space="preserve">Three </w:t>
      </w:r>
      <w:r w:rsidR="00420DF3">
        <w:t>people were killed.</w:t>
      </w:r>
    </w:p>
    <w:p w14:paraId="1123E980" w14:textId="7F102898" w:rsidR="00420DF3" w:rsidRDefault="00420DF3" w:rsidP="00F906AB">
      <w:r>
        <w:t xml:space="preserve">We went directly to our hotel in Limerick. Our bus was being pushed by the winds. We </w:t>
      </w:r>
      <w:proofErr w:type="gramStart"/>
      <w:r>
        <w:t>actually only</w:t>
      </w:r>
      <w:proofErr w:type="gramEnd"/>
      <w:r>
        <w:t xml:space="preserve"> had winds. Everyone was told to stay in. The hotel put together a buffet lunch for us and the tour company paid. The bar was open</w:t>
      </w:r>
      <w:r w:rsidR="00050128">
        <w:t>…</w:t>
      </w:r>
    </w:p>
    <w:p w14:paraId="5857643E" w14:textId="5BE08BE8" w:rsidR="00DD4BFE" w:rsidRDefault="00420DF3" w:rsidP="00F906AB">
      <w:r>
        <w:t xml:space="preserve">Today we got back on track. </w:t>
      </w:r>
      <w:r w:rsidR="00322474">
        <w:t>F</w:t>
      </w:r>
      <w:r>
        <w:t xml:space="preserve">irst stop was Bunratty </w:t>
      </w:r>
      <w:r w:rsidR="003F4319">
        <w:t>Castle,</w:t>
      </w:r>
      <w:r w:rsidR="00050128">
        <w:t xml:space="preserve"> </w:t>
      </w:r>
      <w:r>
        <w:t xml:space="preserve">originally built in 1425 and has been renovated. We then drove to the Cliffs of Moher at the Atlantic edge. A </w:t>
      </w:r>
      <w:r w:rsidR="00394F1E">
        <w:t>beautiful, rugged</w:t>
      </w:r>
      <w:r>
        <w:t xml:space="preserve"> coastline</w:t>
      </w:r>
      <w:r w:rsidR="00322474">
        <w:t>.”</w:t>
      </w:r>
    </w:p>
    <w:p w14:paraId="773CA962" w14:textId="77DC3446" w:rsidR="00550305" w:rsidRDefault="005A7FD0" w:rsidP="00F906AB">
      <w:pPr>
        <w:sectPr w:rsidR="00550305" w:rsidSect="00550305">
          <w:type w:val="continuous"/>
          <w:pgSz w:w="12240" w:h="15840"/>
          <w:pgMar w:top="720" w:right="720" w:bottom="720" w:left="720" w:header="288" w:footer="288" w:gutter="0"/>
          <w:cols w:num="2" w:space="720"/>
          <w:titlePg/>
          <w:docGrid w:linePitch="381"/>
        </w:sectPr>
      </w:pPr>
      <w:r w:rsidRPr="007E4E55">
        <w:drawing>
          <wp:inline distT="0" distB="0" distL="0" distR="0" wp14:anchorId="55CE490E" wp14:editId="159D33DF">
            <wp:extent cx="3564467" cy="2673350"/>
            <wp:effectExtent l="7303" t="0" r="5397" b="5398"/>
            <wp:docPr id="1871847386" name="Picture 28" descr="A stone castle with a path and gra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47386" name="Picture 28" descr="A stone castle with a path and grass&#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3568667" cy="2676500"/>
                    </a:xfrm>
                    <a:prstGeom prst="rect">
                      <a:avLst/>
                    </a:prstGeom>
                    <a:noFill/>
                    <a:ln>
                      <a:noFill/>
                    </a:ln>
                  </pic:spPr>
                </pic:pic>
              </a:graphicData>
            </a:graphic>
          </wp:inline>
        </w:drawing>
      </w:r>
    </w:p>
    <w:p w14:paraId="0338DC31" w14:textId="4BB030CD" w:rsidR="00497A27" w:rsidRDefault="00497A27" w:rsidP="00D46792">
      <w:pPr>
        <w:pStyle w:val="Heading1"/>
      </w:pPr>
      <w:r>
        <w:br w:type="page"/>
      </w:r>
      <w:r>
        <w:lastRenderedPageBreak/>
        <w:t xml:space="preserve">One Man’s Pass at </w:t>
      </w:r>
      <w:r w:rsidR="007D714E">
        <w:br/>
      </w:r>
      <w:proofErr w:type="spellStart"/>
      <w:r>
        <w:t>Slieve</w:t>
      </w:r>
      <w:proofErr w:type="spellEnd"/>
      <w:r>
        <w:t xml:space="preserve"> League</w:t>
      </w:r>
    </w:p>
    <w:p w14:paraId="33CC129C" w14:textId="77777777" w:rsidR="007D714E" w:rsidRDefault="009F2371" w:rsidP="00F906AB">
      <w:r w:rsidRPr="009F2371">
        <w:t>By Patrick Alexande</w:t>
      </w:r>
    </w:p>
    <w:p w14:paraId="10ECD227" w14:textId="29ED600A" w:rsidR="00497A27" w:rsidRDefault="00497A27" w:rsidP="00F906AB">
      <w:r>
        <w:t>My father and his three brothers were s</w:t>
      </w:r>
      <w:r w:rsidR="00AA491D">
        <w:t>t</w:t>
      </w:r>
      <w:r>
        <w:t>aying in Killybegs on the west coast of Ireland in Donegal.</w:t>
      </w:r>
    </w:p>
    <w:p w14:paraId="0067EDA7" w14:textId="44920C3C" w:rsidR="00497A27" w:rsidRDefault="00B03C61" w:rsidP="00F906AB">
      <w:r>
        <w:rPr>
          <w:noProof/>
        </w:rPr>
        <w:drawing>
          <wp:anchor distT="0" distB="0" distL="114300" distR="114300" simplePos="0" relativeHeight="251663360" behindDoc="0" locked="0" layoutInCell="1" allowOverlap="1" wp14:anchorId="63FB3283" wp14:editId="6857D981">
            <wp:simplePos x="0" y="0"/>
            <wp:positionH relativeFrom="column">
              <wp:posOffset>0</wp:posOffset>
            </wp:positionH>
            <wp:positionV relativeFrom="paragraph">
              <wp:posOffset>2540</wp:posOffset>
            </wp:positionV>
            <wp:extent cx="2194560" cy="1524000"/>
            <wp:effectExtent l="0" t="0" r="0" b="0"/>
            <wp:wrapSquare wrapText="bothSides"/>
            <wp:docPr id="1170539310" name="Picture 13" descr="Across the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ross the top"/>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7407"/>
                    <a:stretch/>
                  </pic:blipFill>
                  <pic:spPr bwMode="auto">
                    <a:xfrm>
                      <a:off x="0" y="0"/>
                      <a:ext cx="2194560" cy="1524000"/>
                    </a:xfrm>
                    <a:prstGeom prst="rect">
                      <a:avLst/>
                    </a:prstGeom>
                    <a:noFill/>
                    <a:ln>
                      <a:noFill/>
                    </a:ln>
                    <a:extLst>
                      <a:ext uri="{53640926-AAD7-44D8-BBD7-CCE9431645EC}">
                        <a14:shadowObscured xmlns:a14="http://schemas.microsoft.com/office/drawing/2010/main"/>
                      </a:ext>
                    </a:extLst>
                  </pic:spPr>
                </pic:pic>
              </a:graphicData>
            </a:graphic>
          </wp:anchor>
        </w:drawing>
      </w:r>
      <w:r w:rsidR="00497A27">
        <w:t xml:space="preserve">This was a few years before the First World War and my father, being the youngest of the four brothers, was in his late teen years. He told </w:t>
      </w:r>
      <w:r w:rsidR="00AA491D">
        <w:t>the</w:t>
      </w:r>
      <w:r w:rsidR="00497A27">
        <w:t xml:space="preserve"> story of how the brothers planned to visit the cliffs at </w:t>
      </w:r>
      <w:proofErr w:type="spellStart"/>
      <w:r w:rsidR="00497A27">
        <w:t>Slieve</w:t>
      </w:r>
      <w:proofErr w:type="spellEnd"/>
      <w:r w:rsidR="00497A27">
        <w:t xml:space="preserve"> League and walk the One Man’s Pass. My father always referred to that pass as “The Dead Man’s Pass”.</w:t>
      </w:r>
    </w:p>
    <w:p w14:paraId="2E14CD4D" w14:textId="11C8964C" w:rsidR="00497A27" w:rsidRDefault="00497A27" w:rsidP="00F906AB">
      <w:r>
        <w:t xml:space="preserve">So, leaving the hotel at </w:t>
      </w:r>
      <w:r w:rsidR="003F4319">
        <w:t>Killybegs,</w:t>
      </w:r>
      <w:r>
        <w:t xml:space="preserve"> my father and his brothers drove to the closest point you could get to </w:t>
      </w:r>
      <w:proofErr w:type="gramStart"/>
      <w:r>
        <w:t>in order to</w:t>
      </w:r>
      <w:proofErr w:type="gramEnd"/>
      <w:r>
        <w:t xml:space="preserve"> </w:t>
      </w:r>
      <w:r w:rsidR="00771A10">
        <w:t>walk along</w:t>
      </w:r>
      <w:r>
        <w:t xml:space="preserve"> the pass. The trip took about 45 minutes, and a huge storm was brewing in the Atlantic. When they arrived, it had started to rain. But it always rains in Ireland and especially on the West Coast, so they paid no attention to that. The </w:t>
      </w:r>
      <w:r w:rsidR="0085109B">
        <w:t>four</w:t>
      </w:r>
      <w:r>
        <w:t xml:space="preserve"> of them then set out to walk the pass. The pass is a narrow knife edge footpath literally along the top of </w:t>
      </w:r>
      <w:r>
        <w:t>the mountain with sheer drops either side. The rain was pelting down, and huge waves were crashing against the cliffs 2</w:t>
      </w:r>
      <w:r w:rsidR="00364A9C">
        <w:t>,</w:t>
      </w:r>
      <w:r>
        <w:t>000 feet below. The cliffs are some of the highest in Europe, and my father said you could not tell whether it was rainwater or ocean spray that you were being soaked with. The waves were so big and powerful that the whole mountain seemed to tremble when they struck.</w:t>
      </w:r>
    </w:p>
    <w:p w14:paraId="6F14CE33" w14:textId="35197601" w:rsidR="00497A27" w:rsidRDefault="00F66FB8" w:rsidP="00F906AB">
      <w:r>
        <w:rPr>
          <w:noProof/>
        </w:rPr>
        <w:drawing>
          <wp:inline distT="0" distB="0" distL="0" distR="0" wp14:anchorId="64F760C4" wp14:editId="10AD6DBE">
            <wp:extent cx="2743200" cy="1581912"/>
            <wp:effectExtent l="0" t="0" r="0" b="0"/>
            <wp:docPr id="325840485" name="Picture 12" descr="A mountain with a path on t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40485" name="Picture 12" descr="A mountain with a path on top&#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43200" cy="1581912"/>
                    </a:xfrm>
                    <a:prstGeom prst="rect">
                      <a:avLst/>
                    </a:prstGeom>
                    <a:noFill/>
                    <a:ln>
                      <a:noFill/>
                    </a:ln>
                  </pic:spPr>
                </pic:pic>
              </a:graphicData>
            </a:graphic>
          </wp:inline>
        </w:drawing>
      </w:r>
      <w:r w:rsidR="00497A27">
        <w:t xml:space="preserve">Eventually my father and his </w:t>
      </w:r>
      <w:r w:rsidR="002609FC">
        <w:t>three</w:t>
      </w:r>
      <w:r w:rsidR="00497A27">
        <w:t xml:space="preserve"> brothers managed to walk the pass</w:t>
      </w:r>
      <w:r w:rsidR="002609FC">
        <w:t>,</w:t>
      </w:r>
      <w:r w:rsidR="00497A27">
        <w:t xml:space="preserve"> which is about 3 km long</w:t>
      </w:r>
      <w:r w:rsidR="002609FC">
        <w:t>,</w:t>
      </w:r>
      <w:r w:rsidR="00497A27">
        <w:t xml:space="preserve"> and return to their car. The experience left my father with </w:t>
      </w:r>
      <w:proofErr w:type="gramStart"/>
      <w:r w:rsidR="00497A27">
        <w:t>a great</w:t>
      </w:r>
      <w:proofErr w:type="gramEnd"/>
      <w:r w:rsidR="00497A27">
        <w:t xml:space="preserve"> respect for the power of nature.</w:t>
      </w:r>
    </w:p>
    <w:p w14:paraId="63110946" w14:textId="77777777" w:rsidR="00BD33EE" w:rsidRDefault="00497A27" w:rsidP="00F70910">
      <w:r>
        <w:t xml:space="preserve">In my teenage years my brother and I went with one of our uncles to stay at Bundoran, in </w:t>
      </w:r>
      <w:proofErr w:type="gramStart"/>
      <w:r>
        <w:t>County</w:t>
      </w:r>
      <w:proofErr w:type="gramEnd"/>
      <w:r>
        <w:t xml:space="preserve"> Donegal which is not far from Killybegs. We did visit Killybegs, but my uncle was very reluctant to walk the “Dead Man’s Pass” again. So, we never did.</w:t>
      </w:r>
    </w:p>
    <w:p w14:paraId="7DB18707" w14:textId="77777777" w:rsidR="00BD33EE" w:rsidRDefault="00BD33EE" w:rsidP="00F70910"/>
    <w:p w14:paraId="68E8E27B" w14:textId="1E960876" w:rsidR="002F1F69" w:rsidRDefault="00D44A23" w:rsidP="00BD33EE">
      <w:pPr>
        <w:pStyle w:val="Heading1"/>
      </w:pPr>
      <w:r w:rsidRPr="00D44A23">
        <w:lastRenderedPageBreak/>
        <w:t xml:space="preserve">My </w:t>
      </w:r>
      <w:r w:rsidR="00371F0E">
        <w:t>S</w:t>
      </w:r>
      <w:r w:rsidRPr="00D44A23">
        <w:t xml:space="preserve">econd </w:t>
      </w:r>
      <w:r w:rsidR="00371F0E">
        <w:t>V</w:t>
      </w:r>
      <w:r w:rsidRPr="00D44A23">
        <w:t>isit to Ireland in 2008</w:t>
      </w:r>
    </w:p>
    <w:p w14:paraId="0C06D5CA" w14:textId="77777777" w:rsidR="00843836" w:rsidRDefault="00D44A23" w:rsidP="00843836">
      <w:pPr>
        <w:pStyle w:val="Byline"/>
      </w:pPr>
      <w:r>
        <w:t>By S</w:t>
      </w:r>
      <w:r w:rsidR="004B5829">
        <w:t>heila Moore</w:t>
      </w:r>
    </w:p>
    <w:p w14:paraId="3F07D8C5" w14:textId="347CE92D" w:rsidR="002F1F69" w:rsidRDefault="002F1F69" w:rsidP="00BD33EE">
      <w:r>
        <w:t>Visiting Ireland is a delightful experience - Pubs are found all over! The landscape is filled with lush green meadows and sheep, with sheep everywhere. Sheep and Pubs! And, of course, Guinness!</w:t>
      </w:r>
    </w:p>
    <w:p w14:paraId="2B13DDDA" w14:textId="61C21874" w:rsidR="002F1F69" w:rsidRDefault="002F1F69" w:rsidP="00F906AB">
      <w:r>
        <w:t xml:space="preserve"> </w:t>
      </w:r>
      <w:r w:rsidR="00C35730">
        <w:rPr>
          <w:noProof/>
        </w:rPr>
        <w:drawing>
          <wp:inline distT="0" distB="0" distL="0" distR="0" wp14:anchorId="5FF86D60" wp14:editId="67998F84">
            <wp:extent cx="2743200" cy="1828800"/>
            <wp:effectExtent l="0" t="0" r="0" b="0"/>
            <wp:docPr id="2051731507" name="Picture 4" descr="A building with flags on the si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31507" name="Picture 4" descr="A building with flags on the side&#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pic:spPr>
                </pic:pic>
              </a:graphicData>
            </a:graphic>
          </wp:inline>
        </w:drawing>
      </w:r>
    </w:p>
    <w:p w14:paraId="3432B755" w14:textId="77777777" w:rsidR="002F1F69" w:rsidRDefault="002F1F69" w:rsidP="00F906AB">
      <w:r>
        <w:t xml:space="preserve">Ireland is abundant with flocks of sheep, and its vibrant greenery is due to the frequent rainfall.  </w:t>
      </w:r>
    </w:p>
    <w:p w14:paraId="18B00821" w14:textId="1EF632AE" w:rsidR="002F1F69" w:rsidRDefault="00E9707D" w:rsidP="00F906AB">
      <w:r>
        <w:rPr>
          <w:noProof/>
        </w:rPr>
        <w:drawing>
          <wp:inline distT="0" distB="0" distL="0" distR="0" wp14:anchorId="3CEB675F" wp14:editId="1B53D08A">
            <wp:extent cx="2743200" cy="3657600"/>
            <wp:effectExtent l="0" t="0" r="0" b="0"/>
            <wp:docPr id="8836945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43200" cy="3657600"/>
                    </a:xfrm>
                    <a:prstGeom prst="rect">
                      <a:avLst/>
                    </a:prstGeom>
                    <a:noFill/>
                  </pic:spPr>
                </pic:pic>
              </a:graphicData>
            </a:graphic>
          </wp:inline>
        </w:drawing>
      </w:r>
    </w:p>
    <w:p w14:paraId="3434A212" w14:textId="77777777" w:rsidR="002F1F69" w:rsidRDefault="002F1F69" w:rsidP="00F906AB">
      <w:r>
        <w:t xml:space="preserve">The Giant's Causeway along the Northern Antrim Coast features stones that are all hexagonal, forming these unique formations.  </w:t>
      </w:r>
    </w:p>
    <w:p w14:paraId="623A5C56" w14:textId="1CC5FAAF" w:rsidR="002F1F69" w:rsidRDefault="00B91671" w:rsidP="00F906AB">
      <w:r>
        <w:rPr>
          <w:noProof/>
        </w:rPr>
        <w:drawing>
          <wp:inline distT="0" distB="0" distL="0" distR="0" wp14:anchorId="377E0206" wp14:editId="5B26A3EA">
            <wp:extent cx="2743200" cy="1664208"/>
            <wp:effectExtent l="0" t="0" r="0" b="0"/>
            <wp:docPr id="17405199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43200" cy="1664208"/>
                    </a:xfrm>
                    <a:prstGeom prst="rect">
                      <a:avLst/>
                    </a:prstGeom>
                    <a:noFill/>
                  </pic:spPr>
                </pic:pic>
              </a:graphicData>
            </a:graphic>
          </wp:inline>
        </w:drawing>
      </w:r>
      <w:r w:rsidR="002F1F69">
        <w:t xml:space="preserve"> </w:t>
      </w:r>
      <w:r w:rsidR="00480D82">
        <w:t xml:space="preserve">Kissing the Blarney Stone at Blarney Castle! You lie back and kiss the stone. This grants you "The Gift of The Gab," making you charmingly talkative!  </w:t>
      </w:r>
    </w:p>
    <w:p w14:paraId="21C81EB0" w14:textId="40D56ED1" w:rsidR="002F1F69" w:rsidRDefault="00837663" w:rsidP="00F906AB">
      <w:r>
        <w:rPr>
          <w:noProof/>
        </w:rPr>
        <w:drawing>
          <wp:inline distT="0" distB="0" distL="0" distR="0" wp14:anchorId="31279B76" wp14:editId="64E4BB84">
            <wp:extent cx="2743200" cy="1700784"/>
            <wp:effectExtent l="0" t="0" r="0" b="0"/>
            <wp:docPr id="6974632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43200" cy="1700784"/>
                    </a:xfrm>
                    <a:prstGeom prst="rect">
                      <a:avLst/>
                    </a:prstGeom>
                    <a:noFill/>
                  </pic:spPr>
                </pic:pic>
              </a:graphicData>
            </a:graphic>
          </wp:inline>
        </w:drawing>
      </w:r>
      <w:r w:rsidR="002F1F69">
        <w:t xml:space="preserve">  </w:t>
      </w:r>
    </w:p>
    <w:p w14:paraId="4BF6ED44" w14:textId="77777777" w:rsidR="00480D82" w:rsidRDefault="00480D82" w:rsidP="00F906AB">
      <w:r>
        <w:t>These Irish pubs are everywhere!</w:t>
      </w:r>
    </w:p>
    <w:p w14:paraId="6DA50F50" w14:textId="3A7554F6" w:rsidR="002F1F69" w:rsidRDefault="00491DAC" w:rsidP="00F906AB">
      <w:r>
        <w:rPr>
          <w:noProof/>
        </w:rPr>
        <w:drawing>
          <wp:inline distT="0" distB="0" distL="0" distR="0" wp14:anchorId="5DD509B8" wp14:editId="22C37B69">
            <wp:extent cx="2743200" cy="1673352"/>
            <wp:effectExtent l="0" t="0" r="0" b="3175"/>
            <wp:docPr id="898003101" name="Picture 11" descr="A red building with signs on the front with Temple Bar, Dublin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03101" name="Picture 11" descr="A red building with signs on the front with Temple Bar, Dublin in the background&#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43200" cy="1673352"/>
                    </a:xfrm>
                    <a:prstGeom prst="rect">
                      <a:avLst/>
                    </a:prstGeom>
                    <a:noFill/>
                  </pic:spPr>
                </pic:pic>
              </a:graphicData>
            </a:graphic>
          </wp:inline>
        </w:drawing>
      </w:r>
    </w:p>
    <w:p w14:paraId="546B10E6" w14:textId="4CB86D07" w:rsidR="00186E67" w:rsidRDefault="00186E67" w:rsidP="00F906AB"/>
    <w:p w14:paraId="6E8B86C8" w14:textId="77777777" w:rsidR="00B918A3" w:rsidRDefault="00B918A3" w:rsidP="003950FA">
      <w:pPr>
        <w:pStyle w:val="Heading1"/>
      </w:pPr>
    </w:p>
    <w:p w14:paraId="33F090B0" w14:textId="77777777" w:rsidR="00EF1866" w:rsidRDefault="00EF1866" w:rsidP="003950FA">
      <w:pPr>
        <w:pStyle w:val="Heading1"/>
        <w:sectPr w:rsidR="00EF1866" w:rsidSect="00A60A20">
          <w:type w:val="continuous"/>
          <w:pgSz w:w="12240" w:h="15840"/>
          <w:pgMar w:top="720" w:right="720" w:bottom="720" w:left="720" w:header="288" w:footer="288" w:gutter="0"/>
          <w:cols w:num="2" w:space="720"/>
          <w:titlePg/>
          <w:docGrid w:linePitch="381"/>
        </w:sectPr>
      </w:pPr>
    </w:p>
    <w:p w14:paraId="656A9C2A" w14:textId="7558E664" w:rsidR="000B4994" w:rsidRPr="00234DB0" w:rsidRDefault="003950FA" w:rsidP="003950FA">
      <w:pPr>
        <w:pStyle w:val="Heading1"/>
      </w:pPr>
      <w:r>
        <w:lastRenderedPageBreak/>
        <w:t>L</w:t>
      </w:r>
      <w:r w:rsidR="000B4994" w:rsidRPr="00234DB0">
        <w:t>ibrary Corner New</w:t>
      </w:r>
      <w:r w:rsidR="00234DB0">
        <w:t xml:space="preserve"> </w:t>
      </w:r>
      <w:r w:rsidR="000B4994" w:rsidRPr="00234DB0">
        <w:t>Acquisition February 2025</w:t>
      </w:r>
    </w:p>
    <w:p w14:paraId="1B8D7E65" w14:textId="77777777" w:rsidR="002F3DA0" w:rsidRDefault="002F3DA0" w:rsidP="000B4994"/>
    <w:p w14:paraId="4427A511" w14:textId="75AE99EF" w:rsidR="002F3DA0" w:rsidRDefault="002F3DA0" w:rsidP="000B4994">
      <w:pPr>
        <w:sectPr w:rsidR="002F3DA0" w:rsidSect="00EF1866">
          <w:type w:val="continuous"/>
          <w:pgSz w:w="12240" w:h="15840"/>
          <w:pgMar w:top="720" w:right="720" w:bottom="720" w:left="720" w:header="288" w:footer="288" w:gutter="0"/>
          <w:cols w:num="2" w:space="720"/>
          <w:titlePg/>
          <w:docGrid w:linePitch="381"/>
        </w:sectPr>
      </w:pPr>
    </w:p>
    <w:p w14:paraId="69759D15" w14:textId="77777777" w:rsidR="00F83519" w:rsidRDefault="000B4994" w:rsidP="008E5D26">
      <w:pPr>
        <w:pStyle w:val="Byline"/>
      </w:pPr>
      <w:r>
        <w:t>By Martha Nell Beatty</w:t>
      </w:r>
    </w:p>
    <w:p w14:paraId="0887FC60" w14:textId="797983F7" w:rsidR="004547B7" w:rsidRPr="009C4B05" w:rsidRDefault="00F83519" w:rsidP="000B4994">
      <w:r w:rsidRPr="00B43125">
        <w:rPr>
          <w:b/>
          <w:bCs/>
          <w:i/>
          <w:iCs/>
        </w:rPr>
        <w:t xml:space="preserve">The Code Breaker: Jennifer Doudna, Gene Editing and the Future of </w:t>
      </w:r>
      <w:proofErr w:type="gramStart"/>
      <w:r w:rsidRPr="00B43125">
        <w:rPr>
          <w:b/>
          <w:bCs/>
          <w:i/>
          <w:iCs/>
        </w:rPr>
        <w:t>the Human Race</w:t>
      </w:r>
      <w:proofErr w:type="gramEnd"/>
      <w:r w:rsidRPr="00D30260">
        <w:rPr>
          <w:b/>
          <w:bCs/>
        </w:rPr>
        <w:t xml:space="preserve"> ~ NF ~ 2022</w:t>
      </w:r>
      <w:r w:rsidR="00363AF6">
        <w:rPr>
          <w:b/>
          <w:bCs/>
        </w:rPr>
        <w:br/>
      </w:r>
      <w:r w:rsidR="00363AF6" w:rsidRPr="00363AF6">
        <w:t>by Walter Isaacson</w:t>
      </w:r>
      <w:r w:rsidR="009C4B05">
        <w:rPr>
          <w:b/>
          <w:bCs/>
        </w:rPr>
        <w:br/>
      </w:r>
      <w:r w:rsidR="009C4B05" w:rsidRPr="009C4B05">
        <w:t xml:space="preserve">The bestselling author of </w:t>
      </w:r>
      <w:r w:rsidR="009C4B05" w:rsidRPr="00363AF6">
        <w:rPr>
          <w:i/>
          <w:iCs/>
        </w:rPr>
        <w:t>Leonardo da Vinci</w:t>
      </w:r>
      <w:r w:rsidR="009C4B05" w:rsidRPr="009C4B05">
        <w:t xml:space="preserve"> and </w:t>
      </w:r>
      <w:r w:rsidR="009C4B05" w:rsidRPr="00363AF6">
        <w:rPr>
          <w:i/>
          <w:iCs/>
        </w:rPr>
        <w:t>Steve Jobs</w:t>
      </w:r>
      <w:r w:rsidR="009C4B05" w:rsidRPr="009C4B05">
        <w:t xml:space="preserve"> returns with a “compelling” account of how Nobel Prize winner Jennifer Doudna and her colleagues launched a revolution that will allow us to cure diseases, fend off viruses, and have healthier babies.</w:t>
      </w:r>
    </w:p>
    <w:p w14:paraId="1232D960" w14:textId="77777777" w:rsidR="004547B7" w:rsidRDefault="004547B7" w:rsidP="00721FED">
      <w:pPr>
        <w:pStyle w:val="Heading1"/>
      </w:pPr>
      <w:r>
        <w:t>Heritage Book Club</w:t>
      </w:r>
    </w:p>
    <w:p w14:paraId="7CF6F878" w14:textId="2CD4FB94" w:rsidR="00A60A20" w:rsidRPr="00A60A20" w:rsidRDefault="004547B7" w:rsidP="00271CE0">
      <w:pPr>
        <w:pStyle w:val="Byline"/>
      </w:pPr>
      <w:r>
        <w:t>By Margaret Missiaen</w:t>
      </w:r>
    </w:p>
    <w:p w14:paraId="14B88BDD" w14:textId="51A2C8DA" w:rsidR="004547B7" w:rsidRDefault="00BC08B3" w:rsidP="004547B7">
      <w:r w:rsidRPr="00A60A20">
        <w:rPr>
          <w:noProof/>
        </w:rPr>
        <w:drawing>
          <wp:anchor distT="0" distB="0" distL="114300" distR="114300" simplePos="0" relativeHeight="251665408" behindDoc="0" locked="0" layoutInCell="1" allowOverlap="1" wp14:anchorId="239DEF6D" wp14:editId="4120B3F8">
            <wp:simplePos x="0" y="0"/>
            <wp:positionH relativeFrom="margin">
              <wp:align>left</wp:align>
            </wp:positionH>
            <wp:positionV relativeFrom="paragraph">
              <wp:posOffset>215900</wp:posOffset>
            </wp:positionV>
            <wp:extent cx="1447800" cy="1085850"/>
            <wp:effectExtent l="0" t="9525" r="9525" b="9525"/>
            <wp:wrapSquare wrapText="bothSides"/>
            <wp:docPr id="2051086774" name="Picture 6" descr="A book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86774" name="Picture 6" descr="A book with writing on it&#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5400000">
                      <a:off x="0" y="0"/>
                      <a:ext cx="1447800" cy="1085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47B7">
        <w:t xml:space="preserve">The Heritage Book Club meets on the second Saturday of each month to discuss a book chosen by the members. New members are always welcome. Come with a list of books you have </w:t>
      </w:r>
      <w:r w:rsidR="006F375E">
        <w:t>r</w:t>
      </w:r>
      <w:r w:rsidR="004547B7">
        <w:t xml:space="preserve">ead or would like to read. Our selection for March is </w:t>
      </w:r>
      <w:r w:rsidR="004547B7" w:rsidRPr="001A241C">
        <w:rPr>
          <w:i/>
          <w:iCs/>
        </w:rPr>
        <w:t>The Bad-ass Librarians of Timbuktu</w:t>
      </w:r>
      <w:r w:rsidR="004547B7">
        <w:t xml:space="preserve"> by Joshua Hammer. We will meet in the cottage at 11 am on March 8 followed by lunch in the dining room. You do not have to finish the book to join in the discussion.</w:t>
      </w:r>
    </w:p>
    <w:p w14:paraId="09EC3C51" w14:textId="62794C0C" w:rsidR="00A60A20" w:rsidRDefault="00441683" w:rsidP="00441683">
      <w:pPr>
        <w:pStyle w:val="Heading1"/>
      </w:pPr>
      <w:proofErr w:type="gramStart"/>
      <w:r>
        <w:t>Yvonne Recommends</w:t>
      </w:r>
      <w:proofErr w:type="gramEnd"/>
    </w:p>
    <w:p w14:paraId="259CCF60" w14:textId="2CB347C0" w:rsidR="00BC08B3" w:rsidRDefault="00441683" w:rsidP="007C3ACF">
      <w:pPr>
        <w:spacing w:after="100" w:afterAutospacing="1" w:line="240" w:lineRule="auto"/>
      </w:pPr>
      <w:r>
        <w:t xml:space="preserve">Irish Author Claire Keegan writes </w:t>
      </w:r>
      <w:r w:rsidR="009B420A">
        <w:t>n</w:t>
      </w:r>
      <w:r>
        <w:t xml:space="preserve">ovellas about Ireland, </w:t>
      </w:r>
      <w:r w:rsidR="009B420A">
        <w:t xml:space="preserve">that are </w:t>
      </w:r>
      <w:r>
        <w:t xml:space="preserve">pretty much true stories. Her latest </w:t>
      </w:r>
      <w:r w:rsidR="009B420A">
        <w:t>n</w:t>
      </w:r>
      <w:r>
        <w:t xml:space="preserve">ovella is </w:t>
      </w:r>
      <w:r w:rsidRPr="00FD0377">
        <w:rPr>
          <w:i/>
          <w:iCs/>
        </w:rPr>
        <w:t>Small Things Like These</w:t>
      </w:r>
      <w:r w:rsidR="00FD0377">
        <w:t xml:space="preserve"> — </w:t>
      </w:r>
      <w:r>
        <w:t xml:space="preserve">a deeply moving story of </w:t>
      </w:r>
      <w:r w:rsidR="00FD0377">
        <w:t>everyday</w:t>
      </w:r>
      <w:r>
        <w:t xml:space="preserve"> people living in Ireland back in the 50's and 60's.</w:t>
      </w:r>
    </w:p>
    <w:p w14:paraId="0FC8858C" w14:textId="77777777" w:rsidR="006F375E" w:rsidRDefault="006F375E" w:rsidP="007C3ACF">
      <w:pPr>
        <w:spacing w:after="100" w:afterAutospacing="1" w:line="240" w:lineRule="auto"/>
      </w:pPr>
    </w:p>
    <w:p w14:paraId="1E166B93" w14:textId="77777777" w:rsidR="006F375E" w:rsidRDefault="006F375E" w:rsidP="007C3ACF">
      <w:pPr>
        <w:spacing w:after="100" w:afterAutospacing="1" w:line="240" w:lineRule="auto"/>
      </w:pPr>
    </w:p>
    <w:p w14:paraId="21D2C976" w14:textId="77777777" w:rsidR="006F375E" w:rsidRDefault="006F375E" w:rsidP="007C3ACF">
      <w:pPr>
        <w:spacing w:after="100" w:afterAutospacing="1" w:line="240" w:lineRule="auto"/>
      </w:pPr>
    </w:p>
    <w:p w14:paraId="1EF2C5D8" w14:textId="77777777" w:rsidR="006F375E" w:rsidRDefault="006F375E" w:rsidP="007C3ACF">
      <w:pPr>
        <w:spacing w:after="100" w:afterAutospacing="1" w:line="240" w:lineRule="auto"/>
      </w:pPr>
    </w:p>
    <w:p w14:paraId="3284FD26" w14:textId="77777777" w:rsidR="006F375E" w:rsidRDefault="006F375E" w:rsidP="007C3ACF">
      <w:pPr>
        <w:spacing w:after="100" w:afterAutospacing="1" w:line="240" w:lineRule="auto"/>
      </w:pPr>
    </w:p>
    <w:p w14:paraId="4E41A968" w14:textId="77777777" w:rsidR="006F375E" w:rsidRDefault="006F375E" w:rsidP="007C3ACF">
      <w:pPr>
        <w:spacing w:after="100" w:afterAutospacing="1" w:line="240" w:lineRule="auto"/>
      </w:pPr>
    </w:p>
    <w:p w14:paraId="2E4E748F" w14:textId="77777777" w:rsidR="006F375E" w:rsidRDefault="006F375E" w:rsidP="007C3ACF">
      <w:pPr>
        <w:spacing w:after="100" w:afterAutospacing="1" w:line="240" w:lineRule="auto"/>
      </w:pPr>
    </w:p>
    <w:p w14:paraId="5BF3A944" w14:textId="77777777" w:rsidR="006F375E" w:rsidRDefault="006F375E" w:rsidP="007C3ACF">
      <w:pPr>
        <w:spacing w:after="100" w:afterAutospacing="1" w:line="240" w:lineRule="auto"/>
      </w:pPr>
    </w:p>
    <w:p w14:paraId="0E191641" w14:textId="77777777" w:rsidR="006F375E" w:rsidRDefault="006F375E" w:rsidP="007C3ACF">
      <w:pPr>
        <w:spacing w:after="100" w:afterAutospacing="1" w:line="240" w:lineRule="auto"/>
      </w:pPr>
    </w:p>
    <w:p w14:paraId="47D69810" w14:textId="77777777" w:rsidR="006F375E" w:rsidRDefault="006F375E" w:rsidP="007C3ACF">
      <w:pPr>
        <w:spacing w:after="100" w:afterAutospacing="1" w:line="240" w:lineRule="auto"/>
      </w:pPr>
    </w:p>
    <w:p w14:paraId="6FE49D2A" w14:textId="77777777" w:rsidR="006F375E" w:rsidRDefault="006F375E" w:rsidP="007C3ACF">
      <w:pPr>
        <w:spacing w:after="100" w:afterAutospacing="1" w:line="240" w:lineRule="auto"/>
      </w:pPr>
    </w:p>
    <w:p w14:paraId="148B3A88" w14:textId="77777777" w:rsidR="006F375E" w:rsidRDefault="006F375E" w:rsidP="007C3ACF">
      <w:pPr>
        <w:spacing w:after="100" w:afterAutospacing="1" w:line="240" w:lineRule="auto"/>
      </w:pPr>
    </w:p>
    <w:p w14:paraId="0F19EB9D" w14:textId="77777777" w:rsidR="006F375E" w:rsidRDefault="006F375E" w:rsidP="007C3ACF">
      <w:pPr>
        <w:spacing w:after="100" w:afterAutospacing="1" w:line="240" w:lineRule="auto"/>
      </w:pPr>
    </w:p>
    <w:p w14:paraId="2D840852" w14:textId="77777777" w:rsidR="006F375E" w:rsidRDefault="006F375E" w:rsidP="007C3ACF">
      <w:pPr>
        <w:spacing w:after="100" w:afterAutospacing="1" w:line="240" w:lineRule="auto"/>
      </w:pPr>
    </w:p>
    <w:p w14:paraId="1AEAC746" w14:textId="77777777" w:rsidR="00B43125" w:rsidRDefault="00B43125" w:rsidP="007C3ACF">
      <w:pPr>
        <w:spacing w:after="100" w:afterAutospacing="1" w:line="240" w:lineRule="auto"/>
      </w:pPr>
    </w:p>
    <w:p w14:paraId="6EE911CB" w14:textId="77777777" w:rsidR="00EF1866" w:rsidRDefault="00EF1866">
      <w:pPr>
        <w:spacing w:after="100" w:afterAutospacing="1" w:line="240" w:lineRule="auto"/>
      </w:pPr>
      <w:r>
        <w:br w:type="page"/>
      </w:r>
    </w:p>
    <w:p w14:paraId="1FAEA5CA" w14:textId="7E5C88E9" w:rsidR="00123CD9" w:rsidRDefault="00123CD9" w:rsidP="007C3ACF">
      <w:pPr>
        <w:spacing w:after="100" w:afterAutospacing="1" w:line="240" w:lineRule="auto"/>
        <w:sectPr w:rsidR="00123CD9" w:rsidSect="00EF1866">
          <w:type w:val="continuous"/>
          <w:pgSz w:w="12240" w:h="15840"/>
          <w:pgMar w:top="720" w:right="720" w:bottom="720" w:left="720" w:header="288" w:footer="288" w:gutter="0"/>
          <w:cols w:num="2" w:space="720"/>
          <w:titlePg/>
          <w:docGrid w:linePitch="381"/>
        </w:sectPr>
      </w:pPr>
    </w:p>
    <w:p w14:paraId="0AD391F4" w14:textId="77777777" w:rsidR="00E83FBC" w:rsidRDefault="00E83FBC" w:rsidP="00234DB0">
      <w:pPr>
        <w:pStyle w:val="Heading1"/>
      </w:pPr>
      <w:r>
        <w:lastRenderedPageBreak/>
        <w:t>Why Pollard Trees</w:t>
      </w:r>
    </w:p>
    <w:p w14:paraId="2E4CD128" w14:textId="44080235" w:rsidR="00E83FBC" w:rsidRDefault="00E83FBC" w:rsidP="008E5D26">
      <w:pPr>
        <w:pStyle w:val="Byline"/>
      </w:pPr>
      <w:r>
        <w:t>By Margaret Missiaen</w:t>
      </w:r>
    </w:p>
    <w:p w14:paraId="37300B9B" w14:textId="4E857ED1" w:rsidR="00123CD9" w:rsidRPr="00123CD9" w:rsidRDefault="00E83FBC" w:rsidP="00123CD9">
      <w:r>
        <w:t xml:space="preserve">The trees planted near </w:t>
      </w:r>
      <w:r w:rsidR="00950517">
        <w:t>Heritage on the Marina</w:t>
      </w:r>
      <w:r>
        <w:t xml:space="preserve"> on Laguna, Francisco and Chestnut streets are London plane trees. On most of the trees, the bark peels away to show a cream-colored inner bark. The bright green leaves are </w:t>
      </w:r>
      <w:proofErr w:type="gramStart"/>
      <w:r>
        <w:t>similar to</w:t>
      </w:r>
      <w:proofErr w:type="gramEnd"/>
      <w:r>
        <w:t xml:space="preserve"> those of the maple, but larger. </w:t>
      </w:r>
      <w:r w:rsidR="00123CD9" w:rsidRPr="00123CD9">
        <w:drawing>
          <wp:inline distT="0" distB="0" distL="0" distR="0" wp14:anchorId="00DCF1AC" wp14:editId="7E52BCA9">
            <wp:extent cx="3200400" cy="2400300"/>
            <wp:effectExtent l="0" t="0" r="0" b="0"/>
            <wp:docPr id="1639252465" name="Picture 4" descr="A tree with a ladder in front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52465" name="Picture 4" descr="A tree with a ladder in front of a building&#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14:paraId="53EBD165" w14:textId="61349AB8" w:rsidR="00E83FBC" w:rsidRDefault="00E83FBC" w:rsidP="00F906AB">
      <w:r>
        <w:t xml:space="preserve">Characteristics of the trees show a great deal of </w:t>
      </w:r>
      <w:r w:rsidR="004374DF">
        <w:t>variation because</w:t>
      </w:r>
      <w:r>
        <w:t xml:space="preserve"> they are hybrids, </w:t>
      </w:r>
      <w:r w:rsidR="002747DE">
        <w:t>which</w:t>
      </w:r>
      <w:r>
        <w:t xml:space="preserve"> are often mistaken for one of the parents, the American sycamore (</w:t>
      </w:r>
      <w:r w:rsidRPr="00527ED0">
        <w:rPr>
          <w:i/>
          <w:iCs/>
        </w:rPr>
        <w:t>Platanus occidentalis</w:t>
      </w:r>
      <w:r>
        <w:t>) or the Asian planetree (</w:t>
      </w:r>
      <w:r w:rsidRPr="00527ED0">
        <w:rPr>
          <w:i/>
          <w:iCs/>
        </w:rPr>
        <w:t xml:space="preserve">Platanus </w:t>
      </w:r>
      <w:proofErr w:type="spellStart"/>
      <w:r w:rsidRPr="00527ED0">
        <w:rPr>
          <w:i/>
          <w:iCs/>
        </w:rPr>
        <w:t>orientalis</w:t>
      </w:r>
      <w:proofErr w:type="spellEnd"/>
      <w:r>
        <w:t xml:space="preserve">). </w:t>
      </w:r>
    </w:p>
    <w:p w14:paraId="08B4B1BF" w14:textId="2C4DAD26" w:rsidR="00E83FBC" w:rsidRDefault="00E83FBC" w:rsidP="00F906AB">
      <w:r>
        <w:t xml:space="preserve">Along streets these large specimens can cause problems by reducing visibility, blocking drains and lifting </w:t>
      </w:r>
      <w:proofErr w:type="gramStart"/>
      <w:r>
        <w:t>paving</w:t>
      </w:r>
      <w:proofErr w:type="gramEnd"/>
      <w:r>
        <w:t xml:space="preserve">. One way of </w:t>
      </w:r>
      <w:r>
        <w:t xml:space="preserve">managing this is to pollard them and it is better than removing them. </w:t>
      </w:r>
    </w:p>
    <w:p w14:paraId="303DA73C" w14:textId="77777777" w:rsidR="00FC32D5" w:rsidRDefault="00E83FBC" w:rsidP="00FC32D5">
      <w:r>
        <w:t>Pollarding involves cutting back the branches of a tree to a point, known as the “pollard head”. This is usually done when the tree is dormant to minimize the stress on the tree. The pollard head will grow new shoots, which will form the new branches of the tree. It is a common practice in urban areas, where trees are often planted in small spaces and need to be kept under control. Recently, I found arborists pollarding the trees on Laguna.</w:t>
      </w:r>
    </w:p>
    <w:p w14:paraId="7F26CE0A" w14:textId="282F0E20" w:rsidR="00FC32D5" w:rsidRPr="00FC32D5" w:rsidRDefault="00E83FBC" w:rsidP="00FC32D5">
      <w:r>
        <w:t xml:space="preserve"> </w:t>
      </w:r>
      <w:r w:rsidR="00FC32D5" w:rsidRPr="00FC32D5">
        <w:drawing>
          <wp:inline distT="0" distB="0" distL="0" distR="0" wp14:anchorId="5DED9981" wp14:editId="484578D2">
            <wp:extent cx="3200400" cy="2400300"/>
            <wp:effectExtent l="0" t="0" r="0" b="0"/>
            <wp:docPr id="52390616" name="Picture 6" descr="A person standing on a ladder next to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0616" name="Picture 6" descr="A person standing on a ladder next to a tree&#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5400000">
                      <a:off x="0" y="0"/>
                      <a:ext cx="3200400" cy="2400300"/>
                    </a:xfrm>
                    <a:prstGeom prst="rect">
                      <a:avLst/>
                    </a:prstGeom>
                    <a:noFill/>
                    <a:ln>
                      <a:noFill/>
                    </a:ln>
                  </pic:spPr>
                </pic:pic>
              </a:graphicData>
            </a:graphic>
          </wp:inline>
        </w:drawing>
      </w:r>
    </w:p>
    <w:p w14:paraId="0A1B0669" w14:textId="0EBB5038" w:rsidR="00123CD9" w:rsidRDefault="00123CD9" w:rsidP="00F906AB">
      <w:pPr>
        <w:sectPr w:rsidR="00123CD9" w:rsidSect="00EF1866">
          <w:type w:val="continuous"/>
          <w:pgSz w:w="12240" w:h="15840"/>
          <w:pgMar w:top="720" w:right="720" w:bottom="720" w:left="720" w:header="288" w:footer="288" w:gutter="0"/>
          <w:cols w:num="2" w:space="720"/>
          <w:titlePg/>
          <w:docGrid w:linePitch="381"/>
        </w:sectPr>
      </w:pPr>
    </w:p>
    <w:p w14:paraId="4ACBA3D7" w14:textId="77777777" w:rsidR="00613EC5" w:rsidRPr="00FE7358" w:rsidRDefault="00613EC5" w:rsidP="00F906AB"/>
    <w:sectPr w:rsidR="00613EC5" w:rsidRPr="00FE7358" w:rsidSect="002C21B5">
      <w:type w:val="continuous"/>
      <w:pgSz w:w="12240" w:h="15840"/>
      <w:pgMar w:top="720" w:right="720" w:bottom="720" w:left="720" w:header="288" w:footer="288"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983FCC" w14:textId="77777777" w:rsidR="009D3A96" w:rsidRDefault="009D3A96" w:rsidP="00F906AB">
      <w:r>
        <w:separator/>
      </w:r>
    </w:p>
  </w:endnote>
  <w:endnote w:type="continuationSeparator" w:id="0">
    <w:p w14:paraId="683CD321" w14:textId="77777777" w:rsidR="009D3A96" w:rsidRDefault="009D3A96" w:rsidP="00F9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DLaM Display">
    <w:charset w:val="00"/>
    <w:family w:val="auto"/>
    <w:pitch w:val="variable"/>
    <w:sig w:usb0="8000206F" w:usb1="4200004A"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Fredoka One">
    <w:charset w:val="00"/>
    <w:family w:val="auto"/>
    <w:pitch w:val="variable"/>
    <w:sig w:usb0="8000002F" w:usb1="4000004A" w:usb2="00000000" w:usb3="00000000" w:csb0="00000001" w:csb1="00000000"/>
  </w:font>
  <w:font w:name="Uncial Antiqua">
    <w:panose1 w:val="02000505000000020004"/>
    <w:charset w:val="00"/>
    <w:family w:val="auto"/>
    <w:pitch w:val="variable"/>
    <w:sig w:usb0="A00000EF" w:usb1="4000004A" w:usb2="00000000" w:usb3="00000000" w:csb0="00000093" w:csb1="00000000"/>
  </w:font>
  <w:font w:name="Georgia">
    <w:panose1 w:val="020405020504050203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9D963" w14:textId="77777777" w:rsidR="00272782" w:rsidRDefault="002727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9EBC6E" w14:textId="1DE48E21" w:rsidR="0077165F" w:rsidRPr="00A3146C" w:rsidRDefault="00CD35E9" w:rsidP="00F906AB">
    <w:pPr>
      <w:pStyle w:val="Footer"/>
      <w:rPr>
        <w:color w:val="169B62"/>
      </w:rPr>
    </w:pPr>
    <w:r w:rsidRPr="00A3146C">
      <w:rPr>
        <w:noProof/>
        <w:color w:val="169B62"/>
      </w:rPr>
      <w:drawing>
        <wp:anchor distT="0" distB="0" distL="114300" distR="114300" simplePos="0" relativeHeight="251658240" behindDoc="0" locked="0" layoutInCell="1" allowOverlap="1" wp14:anchorId="07624A0B" wp14:editId="2C4A5EFE">
          <wp:simplePos x="0" y="0"/>
          <wp:positionH relativeFrom="column">
            <wp:posOffset>3390900</wp:posOffset>
          </wp:positionH>
          <wp:positionV relativeFrom="page">
            <wp:posOffset>9568815</wp:posOffset>
          </wp:positionV>
          <wp:extent cx="374650" cy="358775"/>
          <wp:effectExtent l="0" t="0" r="6350" b="3175"/>
          <wp:wrapSquare wrapText="bothSides"/>
          <wp:docPr id="1766242922" name="Picture 1" descr="A green four leaf clo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42922" name="Picture 1" descr="A green four leaf clover&#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flipV="1">
                    <a:off x="0" y="0"/>
                    <a:ext cx="374650" cy="358775"/>
                  </a:xfrm>
                  <a:prstGeom prst="rect">
                    <a:avLst/>
                  </a:prstGeom>
                </pic:spPr>
              </pic:pic>
            </a:graphicData>
          </a:graphic>
          <wp14:sizeRelH relativeFrom="margin">
            <wp14:pctWidth>0</wp14:pctWidth>
          </wp14:sizeRelH>
          <wp14:sizeRelV relativeFrom="margin">
            <wp14:pctHeight>0</wp14:pctHeight>
          </wp14:sizeRelV>
        </wp:anchor>
      </w:drawing>
    </w:r>
    <w:r w:rsidR="00C551A3" w:rsidRPr="00A3146C">
      <w:rPr>
        <w:color w:val="169B62"/>
      </w:rPr>
      <w:t>March 2025</w:t>
    </w:r>
    <w:r w:rsidR="00C551A3" w:rsidRPr="00A3146C">
      <w:rPr>
        <w:color w:val="169B62"/>
      </w:rPr>
      <w:tab/>
    </w:r>
    <w:r w:rsidR="00C551A3" w:rsidRPr="00A3146C">
      <w:rPr>
        <w:color w:val="169B62"/>
      </w:rPr>
      <w:ptab w:relativeTo="margin" w:alignment="center" w:leader="none"/>
    </w:r>
    <w:r w:rsidR="00744F2D" w:rsidRPr="00A3146C">
      <w:rPr>
        <w:noProof/>
        <w:color w:val="169B62"/>
      </w:rPr>
      <w:t xml:space="preserve"> </w:t>
    </w:r>
    <w:r w:rsidR="00C551A3" w:rsidRPr="00A3146C">
      <w:rPr>
        <w:color w:val="169B62"/>
      </w:rPr>
      <w:ptab w:relativeTo="margin" w:alignment="right" w:leader="none"/>
    </w:r>
    <w:r w:rsidR="00492753" w:rsidRPr="00A3146C">
      <w:rPr>
        <w:color w:val="169B62"/>
      </w:rPr>
      <w:fldChar w:fldCharType="begin"/>
    </w:r>
    <w:r w:rsidR="00492753" w:rsidRPr="00A3146C">
      <w:rPr>
        <w:color w:val="169B62"/>
      </w:rPr>
      <w:instrText xml:space="preserve"> PAGE   \* MERGEFORMAT </w:instrText>
    </w:r>
    <w:r w:rsidR="00492753" w:rsidRPr="00A3146C">
      <w:rPr>
        <w:color w:val="169B62"/>
      </w:rPr>
      <w:fldChar w:fldCharType="separate"/>
    </w:r>
    <w:r w:rsidR="00492753" w:rsidRPr="00A3146C">
      <w:rPr>
        <w:noProof/>
        <w:color w:val="169B62"/>
      </w:rPr>
      <w:t>1</w:t>
    </w:r>
    <w:r w:rsidR="00492753" w:rsidRPr="00A3146C">
      <w:rPr>
        <w:color w:val="169B6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65DC3" w14:textId="55A33CC4" w:rsidR="00FC1193" w:rsidRPr="00A3146C" w:rsidRDefault="00AB56C3" w:rsidP="00F906AB">
    <w:pPr>
      <w:pStyle w:val="Footer"/>
      <w:rPr>
        <w:color w:val="169B62"/>
      </w:rPr>
    </w:pPr>
    <w:r w:rsidRPr="00A3146C">
      <w:rPr>
        <w:color w:val="169B62"/>
      </w:rPr>
      <w:t>March 2025</w:t>
    </w:r>
    <w:r w:rsidR="00FC1193" w:rsidRPr="00A3146C">
      <w:rPr>
        <w:color w:val="169B62"/>
      </w:rPr>
      <w:tab/>
    </w:r>
    <w:r w:rsidR="00FC1193" w:rsidRPr="00A3146C">
      <w:rPr>
        <w:color w:val="169B62"/>
      </w:rPr>
      <w:tab/>
    </w:r>
    <w:r w:rsidR="00FC1193" w:rsidRPr="00A3146C">
      <w:rPr>
        <w:color w:val="169B62"/>
      </w:rPr>
      <w:fldChar w:fldCharType="begin"/>
    </w:r>
    <w:r w:rsidR="00FC1193" w:rsidRPr="00A3146C">
      <w:rPr>
        <w:color w:val="169B62"/>
      </w:rPr>
      <w:instrText xml:space="preserve"> PAGE   \* MERGEFORMAT </w:instrText>
    </w:r>
    <w:r w:rsidR="00FC1193" w:rsidRPr="00A3146C">
      <w:rPr>
        <w:color w:val="169B62"/>
      </w:rPr>
      <w:fldChar w:fldCharType="separate"/>
    </w:r>
    <w:r w:rsidR="00FC1193" w:rsidRPr="00A3146C">
      <w:rPr>
        <w:noProof/>
        <w:color w:val="169B62"/>
      </w:rPr>
      <w:t>1</w:t>
    </w:r>
    <w:r w:rsidR="00FC1193" w:rsidRPr="00A3146C">
      <w:rPr>
        <w:color w:val="169B6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737DB3" w14:textId="77777777" w:rsidR="009D3A96" w:rsidRDefault="009D3A96" w:rsidP="00F906AB">
      <w:r>
        <w:separator/>
      </w:r>
    </w:p>
  </w:footnote>
  <w:footnote w:type="continuationSeparator" w:id="0">
    <w:p w14:paraId="32B1475C" w14:textId="77777777" w:rsidR="009D3A96" w:rsidRDefault="009D3A96" w:rsidP="00F9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D9B7B9" w14:textId="77777777" w:rsidR="00272782" w:rsidRDefault="002727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AB0D0C" w14:textId="67399310" w:rsidR="00FC1193" w:rsidRPr="00A3146C" w:rsidRDefault="0077165F" w:rsidP="00F906AB">
    <w:pPr>
      <w:pStyle w:val="Header"/>
      <w:rPr>
        <w:color w:val="169B62"/>
      </w:rPr>
    </w:pPr>
    <w:r w:rsidRPr="00A3146C">
      <w:rPr>
        <w:color w:val="169B62"/>
      </w:rPr>
      <w:t>Heritage on the Marina</w:t>
    </w:r>
    <w:r w:rsidRPr="00A3146C">
      <w:rPr>
        <w:color w:val="169B62"/>
      </w:rPr>
      <w:tab/>
    </w:r>
    <w:r w:rsidR="00FC1193" w:rsidRPr="00A3146C">
      <w:rPr>
        <w:i/>
        <w:iCs/>
        <w:color w:val="169B62"/>
      </w:rPr>
      <w:ptab w:relativeTo="margin" w:alignment="right" w:leader="none"/>
    </w:r>
    <w:r w:rsidR="00AB56C3" w:rsidRPr="00A3146C">
      <w:rPr>
        <w:i/>
        <w:iCs/>
        <w:color w:val="169B62"/>
      </w:rPr>
      <w:t>Heritage Happenings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7B8F01" w14:textId="03C75B84" w:rsidR="00FC1193" w:rsidRPr="00FC1193" w:rsidRDefault="00FC1193" w:rsidP="00F906AB">
    <w:pPr>
      <w:pStyle w:val="Header"/>
    </w:pPr>
    <w:r w:rsidRPr="00FC1193">
      <w:tab/>
    </w:r>
    <w:r w:rsidRPr="00FC1193">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5D75317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alt="A green white and orange flag&#10;&#10;AI-generated content may be incorrect." style="width:36pt;height:18pt;visibility:visible;mso-wrap-style:square">
            <v:imagedata r:id="rId1" o:title="A green white and orange flag&#10;&#10;AI-generated content may be incorrect"/>
          </v:shape>
        </w:pict>
      </mc:Choice>
      <mc:Fallback>
        <w:drawing>
          <wp:inline distT="0" distB="0" distL="0" distR="0" wp14:anchorId="2D48F66A" wp14:editId="63220225">
            <wp:extent cx="457200" cy="228600"/>
            <wp:effectExtent l="0" t="0" r="0" b="0"/>
            <wp:docPr id="190022414" name="Picture 2" descr="A green white and orange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10449" name="Picture 2" descr="A green white and orange flag&#10;&#10;AI-generated content may be incorrec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mc:Fallback>
    </mc:AlternateContent>
  </w:numPicBullet>
  <w:numPicBullet w:numPicBulletId="1">
    <mc:AlternateContent>
      <mc:Choice Requires="v">
        <w:pict>
          <v:shape w14:anchorId="66A54663" id="Picture 3" o:spid="_x0000_i1025" type="#_x0000_t75" style="width:36pt;height:18pt;visibility:visible;mso-wrap-style:square">
            <v:imagedata r:id="rId3" o:title=""/>
          </v:shape>
        </w:pict>
      </mc:Choice>
      <mc:Fallback>
        <w:drawing>
          <wp:inline distT="0" distB="0" distL="0" distR="0" wp14:anchorId="2AB923C7" wp14:editId="1B9E5712">
            <wp:extent cx="457200" cy="228600"/>
            <wp:effectExtent l="0" t="0" r="0" b="0"/>
            <wp:docPr id="1108278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pic:spPr>
                </pic:pic>
              </a:graphicData>
            </a:graphic>
          </wp:inline>
        </w:drawing>
      </mc:Fallback>
    </mc:AlternateContent>
  </w:numPicBullet>
  <w:abstractNum w:abstractNumId="0" w15:restartNumberingAfterBreak="0">
    <w:nsid w:val="041702D6"/>
    <w:multiLevelType w:val="hybridMultilevel"/>
    <w:tmpl w:val="03D68946"/>
    <w:lvl w:ilvl="0" w:tplc="DFDA3A70">
      <w:start w:val="1"/>
      <w:numFmt w:val="bullet"/>
      <w:lvlText w:val=""/>
      <w:lvlPicBulletId w:val="0"/>
      <w:lvlJc w:val="left"/>
      <w:pPr>
        <w:tabs>
          <w:tab w:val="num" w:pos="720"/>
        </w:tabs>
        <w:ind w:left="720" w:hanging="360"/>
      </w:pPr>
      <w:rPr>
        <w:rFonts w:ascii="Symbol" w:hAnsi="Symbol" w:hint="default"/>
      </w:rPr>
    </w:lvl>
    <w:lvl w:ilvl="1" w:tplc="3D741090" w:tentative="1">
      <w:start w:val="1"/>
      <w:numFmt w:val="bullet"/>
      <w:lvlText w:val=""/>
      <w:lvlJc w:val="left"/>
      <w:pPr>
        <w:tabs>
          <w:tab w:val="num" w:pos="1440"/>
        </w:tabs>
        <w:ind w:left="1440" w:hanging="360"/>
      </w:pPr>
      <w:rPr>
        <w:rFonts w:ascii="Symbol" w:hAnsi="Symbol" w:hint="default"/>
      </w:rPr>
    </w:lvl>
    <w:lvl w:ilvl="2" w:tplc="EBFA620A" w:tentative="1">
      <w:start w:val="1"/>
      <w:numFmt w:val="bullet"/>
      <w:lvlText w:val=""/>
      <w:lvlJc w:val="left"/>
      <w:pPr>
        <w:tabs>
          <w:tab w:val="num" w:pos="2160"/>
        </w:tabs>
        <w:ind w:left="2160" w:hanging="360"/>
      </w:pPr>
      <w:rPr>
        <w:rFonts w:ascii="Symbol" w:hAnsi="Symbol" w:hint="default"/>
      </w:rPr>
    </w:lvl>
    <w:lvl w:ilvl="3" w:tplc="8BEAFEBE" w:tentative="1">
      <w:start w:val="1"/>
      <w:numFmt w:val="bullet"/>
      <w:lvlText w:val=""/>
      <w:lvlJc w:val="left"/>
      <w:pPr>
        <w:tabs>
          <w:tab w:val="num" w:pos="2880"/>
        </w:tabs>
        <w:ind w:left="2880" w:hanging="360"/>
      </w:pPr>
      <w:rPr>
        <w:rFonts w:ascii="Symbol" w:hAnsi="Symbol" w:hint="default"/>
      </w:rPr>
    </w:lvl>
    <w:lvl w:ilvl="4" w:tplc="419A22B0" w:tentative="1">
      <w:start w:val="1"/>
      <w:numFmt w:val="bullet"/>
      <w:lvlText w:val=""/>
      <w:lvlJc w:val="left"/>
      <w:pPr>
        <w:tabs>
          <w:tab w:val="num" w:pos="3600"/>
        </w:tabs>
        <w:ind w:left="3600" w:hanging="360"/>
      </w:pPr>
      <w:rPr>
        <w:rFonts w:ascii="Symbol" w:hAnsi="Symbol" w:hint="default"/>
      </w:rPr>
    </w:lvl>
    <w:lvl w:ilvl="5" w:tplc="037AA306" w:tentative="1">
      <w:start w:val="1"/>
      <w:numFmt w:val="bullet"/>
      <w:lvlText w:val=""/>
      <w:lvlJc w:val="left"/>
      <w:pPr>
        <w:tabs>
          <w:tab w:val="num" w:pos="4320"/>
        </w:tabs>
        <w:ind w:left="4320" w:hanging="360"/>
      </w:pPr>
      <w:rPr>
        <w:rFonts w:ascii="Symbol" w:hAnsi="Symbol" w:hint="default"/>
      </w:rPr>
    </w:lvl>
    <w:lvl w:ilvl="6" w:tplc="98BE3AEE" w:tentative="1">
      <w:start w:val="1"/>
      <w:numFmt w:val="bullet"/>
      <w:lvlText w:val=""/>
      <w:lvlJc w:val="left"/>
      <w:pPr>
        <w:tabs>
          <w:tab w:val="num" w:pos="5040"/>
        </w:tabs>
        <w:ind w:left="5040" w:hanging="360"/>
      </w:pPr>
      <w:rPr>
        <w:rFonts w:ascii="Symbol" w:hAnsi="Symbol" w:hint="default"/>
      </w:rPr>
    </w:lvl>
    <w:lvl w:ilvl="7" w:tplc="21FC03A4" w:tentative="1">
      <w:start w:val="1"/>
      <w:numFmt w:val="bullet"/>
      <w:lvlText w:val=""/>
      <w:lvlJc w:val="left"/>
      <w:pPr>
        <w:tabs>
          <w:tab w:val="num" w:pos="5760"/>
        </w:tabs>
        <w:ind w:left="5760" w:hanging="360"/>
      </w:pPr>
      <w:rPr>
        <w:rFonts w:ascii="Symbol" w:hAnsi="Symbol" w:hint="default"/>
      </w:rPr>
    </w:lvl>
    <w:lvl w:ilvl="8" w:tplc="E2E62FD0"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15367DCD"/>
    <w:multiLevelType w:val="multilevel"/>
    <w:tmpl w:val="0686BD4A"/>
    <w:lvl w:ilvl="0">
      <w:start w:val="1"/>
      <w:numFmt w:val="bullet"/>
      <w:pStyle w:val="ListParagraph"/>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 w15:restartNumberingAfterBreak="0">
    <w:nsid w:val="2D430E08"/>
    <w:multiLevelType w:val="hybridMultilevel"/>
    <w:tmpl w:val="1108A006"/>
    <w:lvl w:ilvl="0" w:tplc="A804315C">
      <w:numFmt w:val="bullet"/>
      <w:lvlText w:val=""/>
      <w:lvlJc w:val="left"/>
      <w:pPr>
        <w:ind w:left="720" w:hanging="360"/>
      </w:pPr>
      <w:rPr>
        <w:rFonts w:ascii="Symbol" w:eastAsiaTheme="minorHAnsi"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3B1BFD"/>
    <w:multiLevelType w:val="hybridMultilevel"/>
    <w:tmpl w:val="ED36F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D22521"/>
    <w:multiLevelType w:val="multilevel"/>
    <w:tmpl w:val="1A54826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 w15:restartNumberingAfterBreak="0">
    <w:nsid w:val="56605E5D"/>
    <w:multiLevelType w:val="hybridMultilevel"/>
    <w:tmpl w:val="E564E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E66F13"/>
    <w:multiLevelType w:val="hybridMultilevel"/>
    <w:tmpl w:val="6DD60F54"/>
    <w:lvl w:ilvl="0" w:tplc="942CFF8E">
      <w:numFmt w:val="bullet"/>
      <w:lvlText w:val=""/>
      <w:lvlJc w:val="left"/>
      <w:pPr>
        <w:ind w:left="720" w:hanging="360"/>
      </w:pPr>
      <w:rPr>
        <w:rFonts w:ascii="Symbol" w:eastAsiaTheme="minorHAnsi"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392781"/>
    <w:multiLevelType w:val="multilevel"/>
    <w:tmpl w:val="E63C39D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 w15:restartNumberingAfterBreak="0">
    <w:nsid w:val="715E788F"/>
    <w:multiLevelType w:val="hybridMultilevel"/>
    <w:tmpl w:val="B5F62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BE1AE6"/>
    <w:multiLevelType w:val="hybridMultilevel"/>
    <w:tmpl w:val="69229B52"/>
    <w:lvl w:ilvl="0" w:tplc="C7CC8218">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C475AF"/>
    <w:multiLevelType w:val="multilevel"/>
    <w:tmpl w:val="98A2EB5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num w:numId="1" w16cid:durableId="1187058277">
    <w:abstractNumId w:val="7"/>
  </w:num>
  <w:num w:numId="2" w16cid:durableId="1141390054">
    <w:abstractNumId w:val="10"/>
  </w:num>
  <w:num w:numId="3" w16cid:durableId="2021617382">
    <w:abstractNumId w:val="4"/>
  </w:num>
  <w:num w:numId="4" w16cid:durableId="1615165454">
    <w:abstractNumId w:val="4"/>
  </w:num>
  <w:num w:numId="5" w16cid:durableId="1654917699">
    <w:abstractNumId w:val="7"/>
  </w:num>
  <w:num w:numId="6" w16cid:durableId="1255243251">
    <w:abstractNumId w:val="7"/>
  </w:num>
  <w:num w:numId="7" w16cid:durableId="464471271">
    <w:abstractNumId w:val="7"/>
  </w:num>
  <w:num w:numId="8" w16cid:durableId="1940288453">
    <w:abstractNumId w:val="7"/>
  </w:num>
  <w:num w:numId="9" w16cid:durableId="57754987">
    <w:abstractNumId w:val="1"/>
  </w:num>
  <w:num w:numId="10" w16cid:durableId="31619911">
    <w:abstractNumId w:val="1"/>
  </w:num>
  <w:num w:numId="11" w16cid:durableId="1442795174">
    <w:abstractNumId w:val="1"/>
  </w:num>
  <w:num w:numId="12" w16cid:durableId="1931694076">
    <w:abstractNumId w:val="1"/>
  </w:num>
  <w:num w:numId="13" w16cid:durableId="1195579334">
    <w:abstractNumId w:val="0"/>
  </w:num>
  <w:num w:numId="14" w16cid:durableId="1254582258">
    <w:abstractNumId w:val="8"/>
  </w:num>
  <w:num w:numId="15" w16cid:durableId="1950315112">
    <w:abstractNumId w:val="5"/>
  </w:num>
  <w:num w:numId="16" w16cid:durableId="1457022474">
    <w:abstractNumId w:val="9"/>
  </w:num>
  <w:num w:numId="17" w16cid:durableId="475416281">
    <w:abstractNumId w:val="3"/>
  </w:num>
  <w:num w:numId="18" w16cid:durableId="947733770">
    <w:abstractNumId w:val="2"/>
  </w:num>
  <w:num w:numId="19" w16cid:durableId="11435472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722"/>
    <w:rsid w:val="00002AD2"/>
    <w:rsid w:val="00006B70"/>
    <w:rsid w:val="0001144C"/>
    <w:rsid w:val="00020416"/>
    <w:rsid w:val="000349F3"/>
    <w:rsid w:val="000351EE"/>
    <w:rsid w:val="00042B3D"/>
    <w:rsid w:val="00045291"/>
    <w:rsid w:val="00050128"/>
    <w:rsid w:val="00052FA4"/>
    <w:rsid w:val="00053495"/>
    <w:rsid w:val="00054852"/>
    <w:rsid w:val="00056DF4"/>
    <w:rsid w:val="0005760D"/>
    <w:rsid w:val="0006438D"/>
    <w:rsid w:val="00065CE0"/>
    <w:rsid w:val="00066FCA"/>
    <w:rsid w:val="00070F03"/>
    <w:rsid w:val="00077450"/>
    <w:rsid w:val="00084E97"/>
    <w:rsid w:val="000A1F28"/>
    <w:rsid w:val="000A2F15"/>
    <w:rsid w:val="000A38D5"/>
    <w:rsid w:val="000B4994"/>
    <w:rsid w:val="000B700B"/>
    <w:rsid w:val="000E17DD"/>
    <w:rsid w:val="000E5075"/>
    <w:rsid w:val="000F001F"/>
    <w:rsid w:val="000F52EF"/>
    <w:rsid w:val="000F6023"/>
    <w:rsid w:val="001029A2"/>
    <w:rsid w:val="00103423"/>
    <w:rsid w:val="0010380D"/>
    <w:rsid w:val="0010684F"/>
    <w:rsid w:val="00111195"/>
    <w:rsid w:val="00114C6D"/>
    <w:rsid w:val="0011767A"/>
    <w:rsid w:val="00123CD9"/>
    <w:rsid w:val="00124A4C"/>
    <w:rsid w:val="001255EE"/>
    <w:rsid w:val="00127E9D"/>
    <w:rsid w:val="00133B83"/>
    <w:rsid w:val="001422A0"/>
    <w:rsid w:val="00143B0B"/>
    <w:rsid w:val="00144845"/>
    <w:rsid w:val="001551BF"/>
    <w:rsid w:val="00162E01"/>
    <w:rsid w:val="001708E7"/>
    <w:rsid w:val="0017351F"/>
    <w:rsid w:val="00176E09"/>
    <w:rsid w:val="00180430"/>
    <w:rsid w:val="00181A97"/>
    <w:rsid w:val="00186E67"/>
    <w:rsid w:val="001870E7"/>
    <w:rsid w:val="00193C73"/>
    <w:rsid w:val="001A241C"/>
    <w:rsid w:val="001B0071"/>
    <w:rsid w:val="001B2A4A"/>
    <w:rsid w:val="001B5324"/>
    <w:rsid w:val="001C2C48"/>
    <w:rsid w:val="001C2C73"/>
    <w:rsid w:val="001C3D10"/>
    <w:rsid w:val="001C57D2"/>
    <w:rsid w:val="001C7CB3"/>
    <w:rsid w:val="001D76D1"/>
    <w:rsid w:val="001E1DFE"/>
    <w:rsid w:val="001E1EA7"/>
    <w:rsid w:val="001E2398"/>
    <w:rsid w:val="001E2D67"/>
    <w:rsid w:val="00204568"/>
    <w:rsid w:val="00217F42"/>
    <w:rsid w:val="0022252B"/>
    <w:rsid w:val="00223BA3"/>
    <w:rsid w:val="002266DD"/>
    <w:rsid w:val="00234DB0"/>
    <w:rsid w:val="00235333"/>
    <w:rsid w:val="0023674C"/>
    <w:rsid w:val="00240463"/>
    <w:rsid w:val="00240FA6"/>
    <w:rsid w:val="00254BC7"/>
    <w:rsid w:val="002609FC"/>
    <w:rsid w:val="00263B96"/>
    <w:rsid w:val="00271CE0"/>
    <w:rsid w:val="00272549"/>
    <w:rsid w:val="00272782"/>
    <w:rsid w:val="002738DA"/>
    <w:rsid w:val="002747DE"/>
    <w:rsid w:val="00296411"/>
    <w:rsid w:val="002A39B2"/>
    <w:rsid w:val="002A3ED7"/>
    <w:rsid w:val="002A7254"/>
    <w:rsid w:val="002A7C0B"/>
    <w:rsid w:val="002C09BC"/>
    <w:rsid w:val="002C0B0A"/>
    <w:rsid w:val="002C21B5"/>
    <w:rsid w:val="002C38B0"/>
    <w:rsid w:val="002C4952"/>
    <w:rsid w:val="002D075F"/>
    <w:rsid w:val="002E00F2"/>
    <w:rsid w:val="002F1F69"/>
    <w:rsid w:val="002F267E"/>
    <w:rsid w:val="002F3DA0"/>
    <w:rsid w:val="002F46A7"/>
    <w:rsid w:val="00300429"/>
    <w:rsid w:val="003026CB"/>
    <w:rsid w:val="003058E0"/>
    <w:rsid w:val="00306C17"/>
    <w:rsid w:val="00310F30"/>
    <w:rsid w:val="00312505"/>
    <w:rsid w:val="00314591"/>
    <w:rsid w:val="00314D8A"/>
    <w:rsid w:val="003209B6"/>
    <w:rsid w:val="00320BE6"/>
    <w:rsid w:val="00322474"/>
    <w:rsid w:val="00333747"/>
    <w:rsid w:val="00337337"/>
    <w:rsid w:val="00345F52"/>
    <w:rsid w:val="00346966"/>
    <w:rsid w:val="003503B3"/>
    <w:rsid w:val="0035733D"/>
    <w:rsid w:val="00357D45"/>
    <w:rsid w:val="003634FC"/>
    <w:rsid w:val="00363AF6"/>
    <w:rsid w:val="00364A9C"/>
    <w:rsid w:val="00371F0E"/>
    <w:rsid w:val="00372EE1"/>
    <w:rsid w:val="00376CF9"/>
    <w:rsid w:val="00377B41"/>
    <w:rsid w:val="00377F1E"/>
    <w:rsid w:val="003820BF"/>
    <w:rsid w:val="00382488"/>
    <w:rsid w:val="00383ADD"/>
    <w:rsid w:val="00385210"/>
    <w:rsid w:val="00385263"/>
    <w:rsid w:val="003853E2"/>
    <w:rsid w:val="00387599"/>
    <w:rsid w:val="003879B4"/>
    <w:rsid w:val="00394E71"/>
    <w:rsid w:val="00394F1E"/>
    <w:rsid w:val="003950FA"/>
    <w:rsid w:val="00396608"/>
    <w:rsid w:val="0039709B"/>
    <w:rsid w:val="003A4A13"/>
    <w:rsid w:val="003A4AC4"/>
    <w:rsid w:val="003A72B9"/>
    <w:rsid w:val="003B1BE7"/>
    <w:rsid w:val="003C041B"/>
    <w:rsid w:val="003C4B5D"/>
    <w:rsid w:val="003C63B8"/>
    <w:rsid w:val="003C716A"/>
    <w:rsid w:val="003C78D8"/>
    <w:rsid w:val="003E1775"/>
    <w:rsid w:val="003F30EF"/>
    <w:rsid w:val="003F4319"/>
    <w:rsid w:val="00400F30"/>
    <w:rsid w:val="004015D7"/>
    <w:rsid w:val="00401AC8"/>
    <w:rsid w:val="0040306A"/>
    <w:rsid w:val="0040660F"/>
    <w:rsid w:val="00415E33"/>
    <w:rsid w:val="00420DF3"/>
    <w:rsid w:val="004240E7"/>
    <w:rsid w:val="00424F2E"/>
    <w:rsid w:val="004334EF"/>
    <w:rsid w:val="004374DF"/>
    <w:rsid w:val="00440411"/>
    <w:rsid w:val="00441683"/>
    <w:rsid w:val="004547B7"/>
    <w:rsid w:val="004609AF"/>
    <w:rsid w:val="004752B6"/>
    <w:rsid w:val="00476CA6"/>
    <w:rsid w:val="00480D82"/>
    <w:rsid w:val="00491C3F"/>
    <w:rsid w:val="00491DAC"/>
    <w:rsid w:val="00492753"/>
    <w:rsid w:val="00496979"/>
    <w:rsid w:val="00497A27"/>
    <w:rsid w:val="004A70E4"/>
    <w:rsid w:val="004B1D1B"/>
    <w:rsid w:val="004B2C68"/>
    <w:rsid w:val="004B4253"/>
    <w:rsid w:val="004B5829"/>
    <w:rsid w:val="004B7DB9"/>
    <w:rsid w:val="004C7722"/>
    <w:rsid w:val="004D4F6B"/>
    <w:rsid w:val="004E1305"/>
    <w:rsid w:val="004F3D51"/>
    <w:rsid w:val="00503BF2"/>
    <w:rsid w:val="005050B9"/>
    <w:rsid w:val="00505F55"/>
    <w:rsid w:val="00517245"/>
    <w:rsid w:val="0051784A"/>
    <w:rsid w:val="00527ED0"/>
    <w:rsid w:val="005301BB"/>
    <w:rsid w:val="00533447"/>
    <w:rsid w:val="00537B7B"/>
    <w:rsid w:val="005444CF"/>
    <w:rsid w:val="00550305"/>
    <w:rsid w:val="00553623"/>
    <w:rsid w:val="005543D0"/>
    <w:rsid w:val="005627B6"/>
    <w:rsid w:val="0057048E"/>
    <w:rsid w:val="0057260D"/>
    <w:rsid w:val="00593679"/>
    <w:rsid w:val="005950BC"/>
    <w:rsid w:val="005952E2"/>
    <w:rsid w:val="0059601E"/>
    <w:rsid w:val="005A7FD0"/>
    <w:rsid w:val="005B236E"/>
    <w:rsid w:val="005B58B5"/>
    <w:rsid w:val="005C1D9E"/>
    <w:rsid w:val="005C357C"/>
    <w:rsid w:val="005C3797"/>
    <w:rsid w:val="005C6639"/>
    <w:rsid w:val="005D31C4"/>
    <w:rsid w:val="005D67D7"/>
    <w:rsid w:val="005E5521"/>
    <w:rsid w:val="005F1114"/>
    <w:rsid w:val="005F44C1"/>
    <w:rsid w:val="005F65E2"/>
    <w:rsid w:val="005F78F7"/>
    <w:rsid w:val="00600AE6"/>
    <w:rsid w:val="00613EC5"/>
    <w:rsid w:val="00616B71"/>
    <w:rsid w:val="00620921"/>
    <w:rsid w:val="006223DE"/>
    <w:rsid w:val="00623AA3"/>
    <w:rsid w:val="006241D8"/>
    <w:rsid w:val="006247B5"/>
    <w:rsid w:val="0062686E"/>
    <w:rsid w:val="00630A15"/>
    <w:rsid w:val="00641E62"/>
    <w:rsid w:val="00645314"/>
    <w:rsid w:val="00655416"/>
    <w:rsid w:val="00662FB2"/>
    <w:rsid w:val="00663A0B"/>
    <w:rsid w:val="00663AEC"/>
    <w:rsid w:val="00665D3B"/>
    <w:rsid w:val="00681EF1"/>
    <w:rsid w:val="006A0A13"/>
    <w:rsid w:val="006A1EDB"/>
    <w:rsid w:val="006A35A7"/>
    <w:rsid w:val="006B22D0"/>
    <w:rsid w:val="006B5AFC"/>
    <w:rsid w:val="006C31E1"/>
    <w:rsid w:val="006C4D65"/>
    <w:rsid w:val="006D1AB8"/>
    <w:rsid w:val="006D6769"/>
    <w:rsid w:val="006D6F17"/>
    <w:rsid w:val="006E1218"/>
    <w:rsid w:val="006E2DF5"/>
    <w:rsid w:val="006E4575"/>
    <w:rsid w:val="006F375E"/>
    <w:rsid w:val="00704A01"/>
    <w:rsid w:val="007076B7"/>
    <w:rsid w:val="0071304E"/>
    <w:rsid w:val="00716845"/>
    <w:rsid w:val="007216C6"/>
    <w:rsid w:val="00721FED"/>
    <w:rsid w:val="0073470A"/>
    <w:rsid w:val="00737257"/>
    <w:rsid w:val="00744F2D"/>
    <w:rsid w:val="00745CFF"/>
    <w:rsid w:val="00764A55"/>
    <w:rsid w:val="0077165F"/>
    <w:rsid w:val="00771A10"/>
    <w:rsid w:val="00774283"/>
    <w:rsid w:val="0077700C"/>
    <w:rsid w:val="007773C9"/>
    <w:rsid w:val="007800DC"/>
    <w:rsid w:val="00780474"/>
    <w:rsid w:val="00787605"/>
    <w:rsid w:val="00794D2F"/>
    <w:rsid w:val="007A0037"/>
    <w:rsid w:val="007A0524"/>
    <w:rsid w:val="007A082E"/>
    <w:rsid w:val="007A570E"/>
    <w:rsid w:val="007A605C"/>
    <w:rsid w:val="007A7C80"/>
    <w:rsid w:val="007C3ACF"/>
    <w:rsid w:val="007D3A91"/>
    <w:rsid w:val="007D714E"/>
    <w:rsid w:val="007D7258"/>
    <w:rsid w:val="007E0D47"/>
    <w:rsid w:val="007E30B9"/>
    <w:rsid w:val="007E4049"/>
    <w:rsid w:val="007E4E55"/>
    <w:rsid w:val="00810A21"/>
    <w:rsid w:val="008138F7"/>
    <w:rsid w:val="00817F9F"/>
    <w:rsid w:val="00823FD2"/>
    <w:rsid w:val="00830528"/>
    <w:rsid w:val="00837663"/>
    <w:rsid w:val="00842B5C"/>
    <w:rsid w:val="00843836"/>
    <w:rsid w:val="0084440A"/>
    <w:rsid w:val="0085109B"/>
    <w:rsid w:val="00851161"/>
    <w:rsid w:val="00851221"/>
    <w:rsid w:val="00856973"/>
    <w:rsid w:val="008643AE"/>
    <w:rsid w:val="00872432"/>
    <w:rsid w:val="0087294A"/>
    <w:rsid w:val="008807FB"/>
    <w:rsid w:val="00895240"/>
    <w:rsid w:val="00897275"/>
    <w:rsid w:val="008A2260"/>
    <w:rsid w:val="008A61B2"/>
    <w:rsid w:val="008C0965"/>
    <w:rsid w:val="008C2118"/>
    <w:rsid w:val="008C2670"/>
    <w:rsid w:val="008D1BA8"/>
    <w:rsid w:val="008D65C5"/>
    <w:rsid w:val="008D673E"/>
    <w:rsid w:val="008E5D26"/>
    <w:rsid w:val="008E7B2B"/>
    <w:rsid w:val="008F705B"/>
    <w:rsid w:val="00900B72"/>
    <w:rsid w:val="009015FA"/>
    <w:rsid w:val="009117AB"/>
    <w:rsid w:val="00913A0E"/>
    <w:rsid w:val="00924E8C"/>
    <w:rsid w:val="00927048"/>
    <w:rsid w:val="009274DE"/>
    <w:rsid w:val="00937FBC"/>
    <w:rsid w:val="00950517"/>
    <w:rsid w:val="0095607F"/>
    <w:rsid w:val="009649F0"/>
    <w:rsid w:val="0097070E"/>
    <w:rsid w:val="00972928"/>
    <w:rsid w:val="00973184"/>
    <w:rsid w:val="00974590"/>
    <w:rsid w:val="009836A3"/>
    <w:rsid w:val="00985177"/>
    <w:rsid w:val="0099360C"/>
    <w:rsid w:val="0099425C"/>
    <w:rsid w:val="009A487D"/>
    <w:rsid w:val="009A531A"/>
    <w:rsid w:val="009B0AE8"/>
    <w:rsid w:val="009B0EF2"/>
    <w:rsid w:val="009B420A"/>
    <w:rsid w:val="009B7129"/>
    <w:rsid w:val="009B76F6"/>
    <w:rsid w:val="009C3809"/>
    <w:rsid w:val="009C4B05"/>
    <w:rsid w:val="009C5DE8"/>
    <w:rsid w:val="009D1181"/>
    <w:rsid w:val="009D3A96"/>
    <w:rsid w:val="009D6CDC"/>
    <w:rsid w:val="009D768F"/>
    <w:rsid w:val="009E1A7F"/>
    <w:rsid w:val="009E3709"/>
    <w:rsid w:val="009E388C"/>
    <w:rsid w:val="009E3FA9"/>
    <w:rsid w:val="009F2371"/>
    <w:rsid w:val="00A00B89"/>
    <w:rsid w:val="00A13D73"/>
    <w:rsid w:val="00A21C66"/>
    <w:rsid w:val="00A21C8B"/>
    <w:rsid w:val="00A27F91"/>
    <w:rsid w:val="00A30CBD"/>
    <w:rsid w:val="00A3146C"/>
    <w:rsid w:val="00A37679"/>
    <w:rsid w:val="00A47EF5"/>
    <w:rsid w:val="00A57BFA"/>
    <w:rsid w:val="00A60A20"/>
    <w:rsid w:val="00A664DA"/>
    <w:rsid w:val="00A70A6A"/>
    <w:rsid w:val="00A7185C"/>
    <w:rsid w:val="00A73855"/>
    <w:rsid w:val="00A73EE3"/>
    <w:rsid w:val="00A74526"/>
    <w:rsid w:val="00A827F2"/>
    <w:rsid w:val="00A854A4"/>
    <w:rsid w:val="00A92913"/>
    <w:rsid w:val="00AA14E6"/>
    <w:rsid w:val="00AA4827"/>
    <w:rsid w:val="00AA491D"/>
    <w:rsid w:val="00AA5347"/>
    <w:rsid w:val="00AA7E1C"/>
    <w:rsid w:val="00AB296E"/>
    <w:rsid w:val="00AB38E6"/>
    <w:rsid w:val="00AB4072"/>
    <w:rsid w:val="00AB56C3"/>
    <w:rsid w:val="00AB69B4"/>
    <w:rsid w:val="00AB7A3A"/>
    <w:rsid w:val="00AD08DB"/>
    <w:rsid w:val="00AD5B98"/>
    <w:rsid w:val="00AD5DB6"/>
    <w:rsid w:val="00AD7FCE"/>
    <w:rsid w:val="00AE2294"/>
    <w:rsid w:val="00AE4ED9"/>
    <w:rsid w:val="00AF2322"/>
    <w:rsid w:val="00AF4FDA"/>
    <w:rsid w:val="00AF63E9"/>
    <w:rsid w:val="00B03C61"/>
    <w:rsid w:val="00B11BF2"/>
    <w:rsid w:val="00B145CB"/>
    <w:rsid w:val="00B17122"/>
    <w:rsid w:val="00B2314A"/>
    <w:rsid w:val="00B41655"/>
    <w:rsid w:val="00B419B6"/>
    <w:rsid w:val="00B43125"/>
    <w:rsid w:val="00B442E3"/>
    <w:rsid w:val="00B816F9"/>
    <w:rsid w:val="00B91671"/>
    <w:rsid w:val="00B918A3"/>
    <w:rsid w:val="00B973E1"/>
    <w:rsid w:val="00BA761E"/>
    <w:rsid w:val="00BB1B0C"/>
    <w:rsid w:val="00BB1B68"/>
    <w:rsid w:val="00BB2427"/>
    <w:rsid w:val="00BB3740"/>
    <w:rsid w:val="00BC08B3"/>
    <w:rsid w:val="00BC5EA3"/>
    <w:rsid w:val="00BC692F"/>
    <w:rsid w:val="00BD33EE"/>
    <w:rsid w:val="00BE54BC"/>
    <w:rsid w:val="00BE7D3B"/>
    <w:rsid w:val="00BF3290"/>
    <w:rsid w:val="00BF44AA"/>
    <w:rsid w:val="00BF4691"/>
    <w:rsid w:val="00C27839"/>
    <w:rsid w:val="00C35730"/>
    <w:rsid w:val="00C401B8"/>
    <w:rsid w:val="00C40E54"/>
    <w:rsid w:val="00C42716"/>
    <w:rsid w:val="00C45B9C"/>
    <w:rsid w:val="00C551A3"/>
    <w:rsid w:val="00C62C5A"/>
    <w:rsid w:val="00C64EA1"/>
    <w:rsid w:val="00C70A82"/>
    <w:rsid w:val="00C724F8"/>
    <w:rsid w:val="00C74131"/>
    <w:rsid w:val="00C82A10"/>
    <w:rsid w:val="00C9507E"/>
    <w:rsid w:val="00CA0B96"/>
    <w:rsid w:val="00CA34F7"/>
    <w:rsid w:val="00CC0DD3"/>
    <w:rsid w:val="00CC24FA"/>
    <w:rsid w:val="00CC75CA"/>
    <w:rsid w:val="00CD35E9"/>
    <w:rsid w:val="00CD3686"/>
    <w:rsid w:val="00CD792D"/>
    <w:rsid w:val="00CE5868"/>
    <w:rsid w:val="00CE5F6A"/>
    <w:rsid w:val="00CE7393"/>
    <w:rsid w:val="00CF5EC2"/>
    <w:rsid w:val="00D060D6"/>
    <w:rsid w:val="00D107D7"/>
    <w:rsid w:val="00D172A4"/>
    <w:rsid w:val="00D21E7E"/>
    <w:rsid w:val="00D261DE"/>
    <w:rsid w:val="00D2730A"/>
    <w:rsid w:val="00D30260"/>
    <w:rsid w:val="00D3155D"/>
    <w:rsid w:val="00D31A96"/>
    <w:rsid w:val="00D36043"/>
    <w:rsid w:val="00D40B3E"/>
    <w:rsid w:val="00D41128"/>
    <w:rsid w:val="00D44A23"/>
    <w:rsid w:val="00D46332"/>
    <w:rsid w:val="00D46792"/>
    <w:rsid w:val="00D57722"/>
    <w:rsid w:val="00D6359A"/>
    <w:rsid w:val="00D7495C"/>
    <w:rsid w:val="00D7584C"/>
    <w:rsid w:val="00D814EC"/>
    <w:rsid w:val="00D82114"/>
    <w:rsid w:val="00D90730"/>
    <w:rsid w:val="00D95277"/>
    <w:rsid w:val="00D95882"/>
    <w:rsid w:val="00DB351F"/>
    <w:rsid w:val="00DB54FB"/>
    <w:rsid w:val="00DB750B"/>
    <w:rsid w:val="00DC3C49"/>
    <w:rsid w:val="00DD0074"/>
    <w:rsid w:val="00DD4BFE"/>
    <w:rsid w:val="00DD618A"/>
    <w:rsid w:val="00DE146A"/>
    <w:rsid w:val="00DF0C5B"/>
    <w:rsid w:val="00DF0EBF"/>
    <w:rsid w:val="00DF2A58"/>
    <w:rsid w:val="00DF3687"/>
    <w:rsid w:val="00DF5DB5"/>
    <w:rsid w:val="00DF63E5"/>
    <w:rsid w:val="00E10038"/>
    <w:rsid w:val="00E14D8E"/>
    <w:rsid w:val="00E225D6"/>
    <w:rsid w:val="00E33610"/>
    <w:rsid w:val="00E35B02"/>
    <w:rsid w:val="00E548FD"/>
    <w:rsid w:val="00E55EE6"/>
    <w:rsid w:val="00E61562"/>
    <w:rsid w:val="00E62D22"/>
    <w:rsid w:val="00E649E2"/>
    <w:rsid w:val="00E7229F"/>
    <w:rsid w:val="00E7718F"/>
    <w:rsid w:val="00E83FBC"/>
    <w:rsid w:val="00E952FB"/>
    <w:rsid w:val="00E960B7"/>
    <w:rsid w:val="00E96A9F"/>
    <w:rsid w:val="00E9707D"/>
    <w:rsid w:val="00EA13B5"/>
    <w:rsid w:val="00EB467F"/>
    <w:rsid w:val="00EB4FFC"/>
    <w:rsid w:val="00EC2250"/>
    <w:rsid w:val="00EC2D63"/>
    <w:rsid w:val="00EC6519"/>
    <w:rsid w:val="00ED5B9A"/>
    <w:rsid w:val="00ED753E"/>
    <w:rsid w:val="00EE0754"/>
    <w:rsid w:val="00EF1866"/>
    <w:rsid w:val="00EF71C4"/>
    <w:rsid w:val="00F00AAC"/>
    <w:rsid w:val="00F07B04"/>
    <w:rsid w:val="00F15691"/>
    <w:rsid w:val="00F23792"/>
    <w:rsid w:val="00F35F23"/>
    <w:rsid w:val="00F409C4"/>
    <w:rsid w:val="00F41B0E"/>
    <w:rsid w:val="00F44785"/>
    <w:rsid w:val="00F44BB1"/>
    <w:rsid w:val="00F45847"/>
    <w:rsid w:val="00F66352"/>
    <w:rsid w:val="00F66FB8"/>
    <w:rsid w:val="00F70910"/>
    <w:rsid w:val="00F7278D"/>
    <w:rsid w:val="00F7351E"/>
    <w:rsid w:val="00F73D3A"/>
    <w:rsid w:val="00F74789"/>
    <w:rsid w:val="00F83519"/>
    <w:rsid w:val="00F8451B"/>
    <w:rsid w:val="00F86A97"/>
    <w:rsid w:val="00F86D39"/>
    <w:rsid w:val="00F906AB"/>
    <w:rsid w:val="00F94FB7"/>
    <w:rsid w:val="00F97EFA"/>
    <w:rsid w:val="00FA1764"/>
    <w:rsid w:val="00FA7EB2"/>
    <w:rsid w:val="00FB11BE"/>
    <w:rsid w:val="00FC0672"/>
    <w:rsid w:val="00FC1193"/>
    <w:rsid w:val="00FC128D"/>
    <w:rsid w:val="00FC32D5"/>
    <w:rsid w:val="00FD0377"/>
    <w:rsid w:val="00FE11BB"/>
    <w:rsid w:val="00FE32BA"/>
    <w:rsid w:val="00FE378E"/>
    <w:rsid w:val="00FE3BD8"/>
    <w:rsid w:val="00FE73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62B03F"/>
  <w15:chartTrackingRefBased/>
  <w15:docId w15:val="{5DDED40F-062C-4029-80E2-986A964B1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Verdana" w:eastAsiaTheme="minorHAnsi" w:hAnsi="Verdana" w:cstheme="minorBidi"/>
        <w:sz w:val="28"/>
        <w:szCs w:val="28"/>
        <w:lang w:val="en-US" w:eastAsia="en-US" w:bidi="ar-SA"/>
      </w:rPr>
    </w:rPrDefault>
    <w:pPrDefault>
      <w:pPr>
        <w:spacing w:after="100" w:afterAutospacing="1"/>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2" w:unhideWhenUsed="1" w:qFormat="1"/>
    <w:lsdException w:name="heading 3" w:semiHidden="1" w:uiPriority="3"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8"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4"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5"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09B"/>
    <w:pPr>
      <w:spacing w:after="120" w:afterAutospacing="0" w:line="276" w:lineRule="auto"/>
    </w:pPr>
    <w:rPr>
      <w:rFonts w:cs="Segoe UI"/>
      <w:color w:val="000000"/>
    </w:rPr>
  </w:style>
  <w:style w:type="paragraph" w:styleId="Heading1">
    <w:name w:val="heading 1"/>
    <w:aliases w:val="Hdr 1"/>
    <w:basedOn w:val="Normal"/>
    <w:next w:val="Normal"/>
    <w:link w:val="Heading1Char"/>
    <w:uiPriority w:val="1"/>
    <w:qFormat/>
    <w:rsid w:val="00234DB0"/>
    <w:pPr>
      <w:spacing w:after="0" w:line="240" w:lineRule="auto"/>
      <w:outlineLvl w:val="0"/>
    </w:pPr>
    <w:rPr>
      <w:rFonts w:ascii="ADLaM Display" w:eastAsia="Arial Rounded MT Bold" w:hAnsi="ADLaM Display" w:cs="ADLaM Display"/>
      <w:color w:val="169B62"/>
      <w:sz w:val="40"/>
      <w:szCs w:val="40"/>
    </w:rPr>
  </w:style>
  <w:style w:type="paragraph" w:styleId="Heading2">
    <w:name w:val="heading 2"/>
    <w:basedOn w:val="Normal"/>
    <w:next w:val="Normal"/>
    <w:link w:val="Heading2Char"/>
    <w:uiPriority w:val="2"/>
    <w:qFormat/>
    <w:rsid w:val="00872432"/>
    <w:pPr>
      <w:widowControl w:val="0"/>
      <w:spacing w:after="0" w:line="240" w:lineRule="auto"/>
      <w:outlineLvl w:val="1"/>
    </w:pPr>
    <w:rPr>
      <w:rFonts w:ascii="ADLaM Display" w:eastAsia="Fredoka One" w:hAnsi="ADLaM Display" w:cs="ADLaM Display"/>
      <w:color w:val="FF883E"/>
      <w:sz w:val="32"/>
      <w:szCs w:val="32"/>
      <w:lang w:val="en"/>
    </w:rPr>
  </w:style>
  <w:style w:type="paragraph" w:styleId="Heading3">
    <w:name w:val="heading 3"/>
    <w:basedOn w:val="Normal"/>
    <w:next w:val="Normal"/>
    <w:link w:val="Heading3Char"/>
    <w:uiPriority w:val="3"/>
    <w:qFormat/>
    <w:rsid w:val="00F97EFA"/>
    <w:pPr>
      <w:widowControl w:val="0"/>
      <w:spacing w:before="120" w:after="0"/>
      <w:outlineLvl w:val="2"/>
    </w:pPr>
    <w:rPr>
      <w:rFonts w:ascii="ADLaM Display" w:eastAsia="Verdana" w:hAnsi="ADLaM Display" w:cs="Verdana"/>
      <w:bCs/>
      <w:color w:val="880000"/>
      <w:sz w:val="32"/>
      <w:szCs w:val="32"/>
      <w:lang w:val="en"/>
    </w:rPr>
  </w:style>
  <w:style w:type="paragraph" w:styleId="Heading4">
    <w:name w:val="heading 4"/>
    <w:basedOn w:val="Normal"/>
    <w:next w:val="Normal"/>
    <w:link w:val="Heading4Char"/>
    <w:uiPriority w:val="9"/>
    <w:semiHidden/>
    <w:unhideWhenUsed/>
    <w:rsid w:val="00F97EFA"/>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05F5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05F5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05F5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05F5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05F5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8"/>
    <w:qFormat/>
    <w:rsid w:val="00D57722"/>
    <w:pPr>
      <w:spacing w:after="100" w:line="1440" w:lineRule="exact"/>
      <w:jc w:val="right"/>
    </w:pPr>
    <w:rPr>
      <w:rFonts w:ascii="Uncial Antiqua" w:eastAsiaTheme="majorEastAsia" w:hAnsi="Uncial Antiqua" w:cstheme="majorBidi"/>
      <w:bCs/>
      <w:i/>
      <w:iCs/>
      <w:color w:val="880000"/>
      <w:sz w:val="120"/>
      <w:szCs w:val="120"/>
    </w:rPr>
  </w:style>
  <w:style w:type="character" w:customStyle="1" w:styleId="TitleChar">
    <w:name w:val="Title Char"/>
    <w:basedOn w:val="DefaultParagraphFont"/>
    <w:link w:val="Title"/>
    <w:uiPriority w:val="8"/>
    <w:rsid w:val="00D57722"/>
    <w:rPr>
      <w:rFonts w:ascii="Uncial Antiqua" w:eastAsiaTheme="majorEastAsia" w:hAnsi="Uncial Antiqua" w:cstheme="majorBidi"/>
      <w:bCs/>
      <w:i/>
      <w:iCs/>
      <w:color w:val="880000"/>
      <w:sz w:val="120"/>
      <w:szCs w:val="120"/>
    </w:rPr>
  </w:style>
  <w:style w:type="character" w:customStyle="1" w:styleId="Heading1Char">
    <w:name w:val="Heading 1 Char"/>
    <w:aliases w:val="Hdr 1 Char"/>
    <w:basedOn w:val="DefaultParagraphFont"/>
    <w:link w:val="Heading1"/>
    <w:uiPriority w:val="1"/>
    <w:rsid w:val="00234DB0"/>
    <w:rPr>
      <w:rFonts w:ascii="ADLaM Display" w:eastAsia="Arial Rounded MT Bold" w:hAnsi="ADLaM Display" w:cs="ADLaM Display"/>
      <w:color w:val="169B62"/>
      <w:sz w:val="40"/>
      <w:szCs w:val="40"/>
    </w:rPr>
  </w:style>
  <w:style w:type="character" w:customStyle="1" w:styleId="Heading2Char">
    <w:name w:val="Heading 2 Char"/>
    <w:basedOn w:val="DefaultParagraphFont"/>
    <w:link w:val="Heading2"/>
    <w:uiPriority w:val="2"/>
    <w:rsid w:val="00872432"/>
    <w:rPr>
      <w:rFonts w:ascii="ADLaM Display" w:eastAsia="Fredoka One" w:hAnsi="ADLaM Display" w:cs="ADLaM Display"/>
      <w:color w:val="FF883E"/>
      <w:sz w:val="32"/>
      <w:szCs w:val="32"/>
      <w:lang w:val="en"/>
    </w:rPr>
  </w:style>
  <w:style w:type="character" w:customStyle="1" w:styleId="Heading3Char">
    <w:name w:val="Heading 3 Char"/>
    <w:basedOn w:val="DefaultParagraphFont"/>
    <w:link w:val="Heading3"/>
    <w:uiPriority w:val="3"/>
    <w:rsid w:val="00F97EFA"/>
    <w:rPr>
      <w:rFonts w:ascii="ADLaM Display" w:eastAsia="Verdana" w:hAnsi="ADLaM Display" w:cs="Verdana"/>
      <w:bCs/>
      <w:color w:val="880000"/>
      <w:sz w:val="32"/>
      <w:szCs w:val="32"/>
      <w:lang w:val="en"/>
    </w:rPr>
  </w:style>
  <w:style w:type="paragraph" w:styleId="Subtitle">
    <w:name w:val="Subtitle"/>
    <w:basedOn w:val="Normal"/>
    <w:next w:val="Normal"/>
    <w:link w:val="SubtitleChar"/>
    <w:uiPriority w:val="11"/>
    <w:rsid w:val="00F97EFA"/>
    <w:pPr>
      <w:widowControl w:val="0"/>
      <w:spacing w:before="120"/>
    </w:pPr>
    <w:rPr>
      <w:rFonts w:eastAsia="Georgia" w:cs="Georgia"/>
      <w:i/>
      <w:color w:val="000000" w:themeColor="text1"/>
      <w:sz w:val="32"/>
      <w:szCs w:val="32"/>
      <w:lang w:val="en"/>
    </w:rPr>
  </w:style>
  <w:style w:type="character" w:customStyle="1" w:styleId="SubtitleChar">
    <w:name w:val="Subtitle Char"/>
    <w:basedOn w:val="DefaultParagraphFont"/>
    <w:link w:val="Subtitle"/>
    <w:uiPriority w:val="11"/>
    <w:rsid w:val="00F97EFA"/>
    <w:rPr>
      <w:rFonts w:eastAsia="Georgia" w:cs="Georgia"/>
      <w:i/>
      <w:color w:val="000000" w:themeColor="text1"/>
      <w:sz w:val="32"/>
      <w:szCs w:val="32"/>
      <w:lang w:val="en"/>
    </w:rPr>
  </w:style>
  <w:style w:type="paragraph" w:styleId="ListParagraph">
    <w:name w:val="List Paragraph"/>
    <w:next w:val="Normal"/>
    <w:uiPriority w:val="5"/>
    <w:qFormat/>
    <w:rsid w:val="0001144C"/>
    <w:pPr>
      <w:numPr>
        <w:numId w:val="12"/>
      </w:numPr>
      <w:spacing w:after="0" w:afterAutospacing="0" w:line="278" w:lineRule="auto"/>
      <w:ind w:left="270" w:hanging="300"/>
    </w:pPr>
  </w:style>
  <w:style w:type="paragraph" w:styleId="BodyText">
    <w:name w:val="Body Text"/>
    <w:basedOn w:val="Normal"/>
    <w:link w:val="BodyTextChar"/>
    <w:uiPriority w:val="99"/>
    <w:semiHidden/>
    <w:unhideWhenUsed/>
    <w:rsid w:val="00310F30"/>
  </w:style>
  <w:style w:type="character" w:customStyle="1" w:styleId="BodyTextChar">
    <w:name w:val="Body Text Char"/>
    <w:basedOn w:val="DefaultParagraphFont"/>
    <w:link w:val="BodyText"/>
    <w:uiPriority w:val="99"/>
    <w:semiHidden/>
    <w:rsid w:val="00310F30"/>
  </w:style>
  <w:style w:type="character" w:styleId="Hyperlink">
    <w:name w:val="Hyperlink"/>
    <w:uiPriority w:val="4"/>
    <w:qFormat/>
    <w:rsid w:val="002D075F"/>
    <w:rPr>
      <w:b/>
      <w:color w:val="169B62"/>
      <w:u w:val="single"/>
      <w:lang w:val="en"/>
    </w:rPr>
  </w:style>
  <w:style w:type="paragraph" w:customStyle="1" w:styleId="Byline">
    <w:name w:val="Byline"/>
    <w:basedOn w:val="Normal"/>
    <w:link w:val="BylineChar"/>
    <w:uiPriority w:val="6"/>
    <w:qFormat/>
    <w:rsid w:val="008E5D26"/>
    <w:rPr>
      <w:b/>
      <w:bCs/>
      <w:iCs/>
      <w:color w:val="595959" w:themeColor="text1" w:themeTint="A6"/>
    </w:rPr>
  </w:style>
  <w:style w:type="character" w:customStyle="1" w:styleId="BylineChar">
    <w:name w:val="Byline Char"/>
    <w:basedOn w:val="DefaultParagraphFont"/>
    <w:link w:val="Byline"/>
    <w:uiPriority w:val="6"/>
    <w:rsid w:val="008E5D26"/>
    <w:rPr>
      <w:rFonts w:cs="Segoe UI"/>
      <w:b/>
      <w:bCs/>
      <w:iCs/>
      <w:color w:val="595959" w:themeColor="text1" w:themeTint="A6"/>
    </w:rPr>
  </w:style>
  <w:style w:type="character" w:customStyle="1" w:styleId="Heading4Char">
    <w:name w:val="Heading 4 Char"/>
    <w:basedOn w:val="DefaultParagraphFont"/>
    <w:link w:val="Heading4"/>
    <w:uiPriority w:val="9"/>
    <w:semiHidden/>
    <w:rsid w:val="00F97EFA"/>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505F55"/>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05F5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05F5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05F5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05F55"/>
    <w:rPr>
      <w:rFonts w:asciiTheme="minorHAnsi" w:eastAsiaTheme="majorEastAsia" w:hAnsiTheme="minorHAnsi" w:cstheme="majorBidi"/>
      <w:color w:val="272727" w:themeColor="text1" w:themeTint="D8"/>
    </w:rPr>
  </w:style>
  <w:style w:type="paragraph" w:styleId="Quote">
    <w:name w:val="Quote"/>
    <w:basedOn w:val="Normal"/>
    <w:next w:val="Normal"/>
    <w:link w:val="QuoteChar"/>
    <w:uiPriority w:val="29"/>
    <w:qFormat/>
    <w:rsid w:val="00F97EF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97EFA"/>
    <w:rPr>
      <w:rFonts w:cs="Segoe UI"/>
      <w:i/>
      <w:iCs/>
      <w:color w:val="404040" w:themeColor="text1" w:themeTint="BF"/>
    </w:rPr>
  </w:style>
  <w:style w:type="character" w:styleId="IntenseEmphasis">
    <w:name w:val="Intense Emphasis"/>
    <w:basedOn w:val="DefaultParagraphFont"/>
    <w:uiPriority w:val="21"/>
    <w:rsid w:val="00F97EFA"/>
    <w:rPr>
      <w:i/>
      <w:iCs/>
      <w:color w:val="0F4761" w:themeColor="accent1" w:themeShade="BF"/>
    </w:rPr>
  </w:style>
  <w:style w:type="paragraph" w:styleId="IntenseQuote">
    <w:name w:val="Intense Quote"/>
    <w:basedOn w:val="Normal"/>
    <w:next w:val="Normal"/>
    <w:link w:val="IntenseQuoteChar"/>
    <w:uiPriority w:val="30"/>
    <w:rsid w:val="00F97E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7EFA"/>
    <w:rPr>
      <w:rFonts w:cs="Segoe UI"/>
      <w:i/>
      <w:iCs/>
      <w:color w:val="0F4761" w:themeColor="accent1" w:themeShade="BF"/>
    </w:rPr>
  </w:style>
  <w:style w:type="character" w:styleId="IntenseReference">
    <w:name w:val="Intense Reference"/>
    <w:basedOn w:val="DefaultParagraphFont"/>
    <w:uiPriority w:val="32"/>
    <w:rsid w:val="00F97EFA"/>
    <w:rPr>
      <w:b/>
      <w:bCs/>
      <w:smallCaps/>
      <w:color w:val="0F4761" w:themeColor="accent1" w:themeShade="BF"/>
      <w:spacing w:val="5"/>
    </w:rPr>
  </w:style>
  <w:style w:type="paragraph" w:styleId="Header">
    <w:name w:val="header"/>
    <w:basedOn w:val="Normal"/>
    <w:link w:val="HeaderChar"/>
    <w:uiPriority w:val="99"/>
    <w:unhideWhenUsed/>
    <w:rsid w:val="00FC1193"/>
    <w:pPr>
      <w:tabs>
        <w:tab w:val="center" w:pos="4680"/>
        <w:tab w:val="right" w:pos="9360"/>
      </w:tabs>
      <w:spacing w:after="0"/>
    </w:pPr>
  </w:style>
  <w:style w:type="character" w:customStyle="1" w:styleId="HeaderChar">
    <w:name w:val="Header Char"/>
    <w:basedOn w:val="DefaultParagraphFont"/>
    <w:link w:val="Header"/>
    <w:uiPriority w:val="99"/>
    <w:rsid w:val="00FC1193"/>
    <w:rPr>
      <w:rFonts w:cs="Segoe UI"/>
      <w:color w:val="000000"/>
    </w:rPr>
  </w:style>
  <w:style w:type="paragraph" w:styleId="Footer">
    <w:name w:val="footer"/>
    <w:basedOn w:val="Normal"/>
    <w:link w:val="FooterChar"/>
    <w:uiPriority w:val="99"/>
    <w:unhideWhenUsed/>
    <w:rsid w:val="00FC1193"/>
    <w:pPr>
      <w:tabs>
        <w:tab w:val="center" w:pos="4680"/>
        <w:tab w:val="right" w:pos="9360"/>
      </w:tabs>
      <w:spacing w:after="0"/>
    </w:pPr>
  </w:style>
  <w:style w:type="character" w:customStyle="1" w:styleId="FooterChar">
    <w:name w:val="Footer Char"/>
    <w:basedOn w:val="DefaultParagraphFont"/>
    <w:link w:val="Footer"/>
    <w:uiPriority w:val="99"/>
    <w:rsid w:val="00FC1193"/>
    <w:rPr>
      <w:rFonts w:cs="Segoe UI"/>
      <w:color w:val="000000"/>
    </w:rPr>
  </w:style>
  <w:style w:type="character" w:styleId="UnresolvedMention">
    <w:name w:val="Unresolved Mention"/>
    <w:basedOn w:val="DefaultParagraphFont"/>
    <w:uiPriority w:val="99"/>
    <w:semiHidden/>
    <w:unhideWhenUsed/>
    <w:rsid w:val="00851221"/>
    <w:rPr>
      <w:color w:val="605E5C"/>
      <w:shd w:val="clear" w:color="auto" w:fill="E1DFDD"/>
    </w:rPr>
  </w:style>
  <w:style w:type="character" w:styleId="FollowedHyperlink">
    <w:name w:val="FollowedHyperlink"/>
    <w:basedOn w:val="DefaultParagraphFont"/>
    <w:uiPriority w:val="99"/>
    <w:semiHidden/>
    <w:unhideWhenUsed/>
    <w:rsid w:val="00F66FB8"/>
    <w:rPr>
      <w:color w:val="96607D" w:themeColor="followedHyperlink"/>
      <w:u w:val="single"/>
    </w:rPr>
  </w:style>
  <w:style w:type="paragraph" w:customStyle="1" w:styleId="specials">
    <w:name w:val="specials"/>
    <w:basedOn w:val="Normal"/>
    <w:link w:val="specialsChar"/>
    <w:qFormat/>
    <w:rsid w:val="006B22D0"/>
    <w:pPr>
      <w:jc w:val="right"/>
    </w:pPr>
  </w:style>
  <w:style w:type="character" w:customStyle="1" w:styleId="specialsChar">
    <w:name w:val="specials Char"/>
    <w:basedOn w:val="DefaultParagraphFont"/>
    <w:link w:val="specials"/>
    <w:rsid w:val="006B22D0"/>
    <w:rPr>
      <w:rFonts w:cs="Segoe UI"/>
      <w:color w:val="000000"/>
    </w:rPr>
  </w:style>
  <w:style w:type="paragraph" w:styleId="NormalWeb">
    <w:name w:val="Normal (Web)"/>
    <w:basedOn w:val="Normal"/>
    <w:uiPriority w:val="99"/>
    <w:semiHidden/>
    <w:unhideWhenUsed/>
    <w:rsid w:val="00123CD9"/>
    <w:rPr>
      <w:rFonts w:ascii="Times New Roman" w:hAnsi="Times New Roman" w:cs="Times New Roman"/>
      <w:sz w:val="24"/>
      <w:szCs w:val="24"/>
    </w:rPr>
  </w:style>
  <w:style w:type="table" w:styleId="TableGrid">
    <w:name w:val="Table Grid"/>
    <w:basedOn w:val="TableNormal"/>
    <w:uiPriority w:val="39"/>
    <w:rsid w:val="00E62D2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1261">
      <w:bodyDiv w:val="1"/>
      <w:marLeft w:val="0"/>
      <w:marRight w:val="0"/>
      <w:marTop w:val="0"/>
      <w:marBottom w:val="0"/>
      <w:divBdr>
        <w:top w:val="none" w:sz="0" w:space="0" w:color="auto"/>
        <w:left w:val="none" w:sz="0" w:space="0" w:color="auto"/>
        <w:bottom w:val="none" w:sz="0" w:space="0" w:color="auto"/>
        <w:right w:val="none" w:sz="0" w:space="0" w:color="auto"/>
      </w:divBdr>
      <w:divsChild>
        <w:div w:id="381254971">
          <w:marLeft w:val="0"/>
          <w:marRight w:val="0"/>
          <w:marTop w:val="0"/>
          <w:marBottom w:val="0"/>
          <w:divBdr>
            <w:top w:val="none" w:sz="0" w:space="0" w:color="auto"/>
            <w:left w:val="none" w:sz="0" w:space="0" w:color="auto"/>
            <w:bottom w:val="none" w:sz="0" w:space="0" w:color="auto"/>
            <w:right w:val="none" w:sz="0" w:space="0" w:color="auto"/>
          </w:divBdr>
          <w:divsChild>
            <w:div w:id="122860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6661">
      <w:bodyDiv w:val="1"/>
      <w:marLeft w:val="0"/>
      <w:marRight w:val="0"/>
      <w:marTop w:val="0"/>
      <w:marBottom w:val="0"/>
      <w:divBdr>
        <w:top w:val="none" w:sz="0" w:space="0" w:color="auto"/>
        <w:left w:val="none" w:sz="0" w:space="0" w:color="auto"/>
        <w:bottom w:val="none" w:sz="0" w:space="0" w:color="auto"/>
        <w:right w:val="none" w:sz="0" w:space="0" w:color="auto"/>
      </w:divBdr>
    </w:div>
    <w:div w:id="196936613">
      <w:bodyDiv w:val="1"/>
      <w:marLeft w:val="0"/>
      <w:marRight w:val="0"/>
      <w:marTop w:val="0"/>
      <w:marBottom w:val="0"/>
      <w:divBdr>
        <w:top w:val="none" w:sz="0" w:space="0" w:color="auto"/>
        <w:left w:val="none" w:sz="0" w:space="0" w:color="auto"/>
        <w:bottom w:val="none" w:sz="0" w:space="0" w:color="auto"/>
        <w:right w:val="none" w:sz="0" w:space="0" w:color="auto"/>
      </w:divBdr>
    </w:div>
    <w:div w:id="202645094">
      <w:bodyDiv w:val="1"/>
      <w:marLeft w:val="0"/>
      <w:marRight w:val="0"/>
      <w:marTop w:val="0"/>
      <w:marBottom w:val="0"/>
      <w:divBdr>
        <w:top w:val="none" w:sz="0" w:space="0" w:color="auto"/>
        <w:left w:val="none" w:sz="0" w:space="0" w:color="auto"/>
        <w:bottom w:val="none" w:sz="0" w:space="0" w:color="auto"/>
        <w:right w:val="none" w:sz="0" w:space="0" w:color="auto"/>
      </w:divBdr>
    </w:div>
    <w:div w:id="230237835">
      <w:bodyDiv w:val="1"/>
      <w:marLeft w:val="0"/>
      <w:marRight w:val="0"/>
      <w:marTop w:val="0"/>
      <w:marBottom w:val="0"/>
      <w:divBdr>
        <w:top w:val="none" w:sz="0" w:space="0" w:color="auto"/>
        <w:left w:val="none" w:sz="0" w:space="0" w:color="auto"/>
        <w:bottom w:val="none" w:sz="0" w:space="0" w:color="auto"/>
        <w:right w:val="none" w:sz="0" w:space="0" w:color="auto"/>
      </w:divBdr>
      <w:divsChild>
        <w:div w:id="1464808398">
          <w:marLeft w:val="0"/>
          <w:marRight w:val="0"/>
          <w:marTop w:val="0"/>
          <w:marBottom w:val="0"/>
          <w:divBdr>
            <w:top w:val="none" w:sz="0" w:space="0" w:color="auto"/>
            <w:left w:val="none" w:sz="0" w:space="0" w:color="auto"/>
            <w:bottom w:val="none" w:sz="0" w:space="0" w:color="auto"/>
            <w:right w:val="none" w:sz="0" w:space="0" w:color="auto"/>
          </w:divBdr>
          <w:divsChild>
            <w:div w:id="58202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33346">
      <w:bodyDiv w:val="1"/>
      <w:marLeft w:val="0"/>
      <w:marRight w:val="0"/>
      <w:marTop w:val="0"/>
      <w:marBottom w:val="0"/>
      <w:divBdr>
        <w:top w:val="none" w:sz="0" w:space="0" w:color="auto"/>
        <w:left w:val="none" w:sz="0" w:space="0" w:color="auto"/>
        <w:bottom w:val="none" w:sz="0" w:space="0" w:color="auto"/>
        <w:right w:val="none" w:sz="0" w:space="0" w:color="auto"/>
      </w:divBdr>
    </w:div>
    <w:div w:id="285741628">
      <w:bodyDiv w:val="1"/>
      <w:marLeft w:val="0"/>
      <w:marRight w:val="0"/>
      <w:marTop w:val="0"/>
      <w:marBottom w:val="0"/>
      <w:divBdr>
        <w:top w:val="none" w:sz="0" w:space="0" w:color="auto"/>
        <w:left w:val="none" w:sz="0" w:space="0" w:color="auto"/>
        <w:bottom w:val="none" w:sz="0" w:space="0" w:color="auto"/>
        <w:right w:val="none" w:sz="0" w:space="0" w:color="auto"/>
      </w:divBdr>
    </w:div>
    <w:div w:id="363603547">
      <w:bodyDiv w:val="1"/>
      <w:marLeft w:val="0"/>
      <w:marRight w:val="0"/>
      <w:marTop w:val="0"/>
      <w:marBottom w:val="0"/>
      <w:divBdr>
        <w:top w:val="none" w:sz="0" w:space="0" w:color="auto"/>
        <w:left w:val="none" w:sz="0" w:space="0" w:color="auto"/>
        <w:bottom w:val="none" w:sz="0" w:space="0" w:color="auto"/>
        <w:right w:val="none" w:sz="0" w:space="0" w:color="auto"/>
      </w:divBdr>
    </w:div>
    <w:div w:id="367528418">
      <w:bodyDiv w:val="1"/>
      <w:marLeft w:val="0"/>
      <w:marRight w:val="0"/>
      <w:marTop w:val="0"/>
      <w:marBottom w:val="0"/>
      <w:divBdr>
        <w:top w:val="none" w:sz="0" w:space="0" w:color="auto"/>
        <w:left w:val="none" w:sz="0" w:space="0" w:color="auto"/>
        <w:bottom w:val="none" w:sz="0" w:space="0" w:color="auto"/>
        <w:right w:val="none" w:sz="0" w:space="0" w:color="auto"/>
      </w:divBdr>
    </w:div>
    <w:div w:id="497113730">
      <w:bodyDiv w:val="1"/>
      <w:marLeft w:val="0"/>
      <w:marRight w:val="0"/>
      <w:marTop w:val="0"/>
      <w:marBottom w:val="0"/>
      <w:divBdr>
        <w:top w:val="none" w:sz="0" w:space="0" w:color="auto"/>
        <w:left w:val="none" w:sz="0" w:space="0" w:color="auto"/>
        <w:bottom w:val="none" w:sz="0" w:space="0" w:color="auto"/>
        <w:right w:val="none" w:sz="0" w:space="0" w:color="auto"/>
      </w:divBdr>
    </w:div>
    <w:div w:id="572276406">
      <w:bodyDiv w:val="1"/>
      <w:marLeft w:val="0"/>
      <w:marRight w:val="0"/>
      <w:marTop w:val="0"/>
      <w:marBottom w:val="0"/>
      <w:divBdr>
        <w:top w:val="none" w:sz="0" w:space="0" w:color="auto"/>
        <w:left w:val="none" w:sz="0" w:space="0" w:color="auto"/>
        <w:bottom w:val="none" w:sz="0" w:space="0" w:color="auto"/>
        <w:right w:val="none" w:sz="0" w:space="0" w:color="auto"/>
      </w:divBdr>
      <w:divsChild>
        <w:div w:id="1810590428">
          <w:marLeft w:val="0"/>
          <w:marRight w:val="0"/>
          <w:marTop w:val="0"/>
          <w:marBottom w:val="0"/>
          <w:divBdr>
            <w:top w:val="none" w:sz="0" w:space="0" w:color="auto"/>
            <w:left w:val="none" w:sz="0" w:space="0" w:color="auto"/>
            <w:bottom w:val="none" w:sz="0" w:space="0" w:color="auto"/>
            <w:right w:val="none" w:sz="0" w:space="0" w:color="auto"/>
          </w:divBdr>
          <w:divsChild>
            <w:div w:id="188266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62033">
      <w:bodyDiv w:val="1"/>
      <w:marLeft w:val="0"/>
      <w:marRight w:val="0"/>
      <w:marTop w:val="0"/>
      <w:marBottom w:val="0"/>
      <w:divBdr>
        <w:top w:val="none" w:sz="0" w:space="0" w:color="auto"/>
        <w:left w:val="none" w:sz="0" w:space="0" w:color="auto"/>
        <w:bottom w:val="none" w:sz="0" w:space="0" w:color="auto"/>
        <w:right w:val="none" w:sz="0" w:space="0" w:color="auto"/>
      </w:divBdr>
    </w:div>
    <w:div w:id="674111636">
      <w:bodyDiv w:val="1"/>
      <w:marLeft w:val="0"/>
      <w:marRight w:val="0"/>
      <w:marTop w:val="0"/>
      <w:marBottom w:val="0"/>
      <w:divBdr>
        <w:top w:val="none" w:sz="0" w:space="0" w:color="auto"/>
        <w:left w:val="none" w:sz="0" w:space="0" w:color="auto"/>
        <w:bottom w:val="none" w:sz="0" w:space="0" w:color="auto"/>
        <w:right w:val="none" w:sz="0" w:space="0" w:color="auto"/>
      </w:divBdr>
    </w:div>
    <w:div w:id="688944007">
      <w:bodyDiv w:val="1"/>
      <w:marLeft w:val="0"/>
      <w:marRight w:val="0"/>
      <w:marTop w:val="0"/>
      <w:marBottom w:val="0"/>
      <w:divBdr>
        <w:top w:val="none" w:sz="0" w:space="0" w:color="auto"/>
        <w:left w:val="none" w:sz="0" w:space="0" w:color="auto"/>
        <w:bottom w:val="none" w:sz="0" w:space="0" w:color="auto"/>
        <w:right w:val="none" w:sz="0" w:space="0" w:color="auto"/>
      </w:divBdr>
    </w:div>
    <w:div w:id="700056936">
      <w:bodyDiv w:val="1"/>
      <w:marLeft w:val="0"/>
      <w:marRight w:val="0"/>
      <w:marTop w:val="0"/>
      <w:marBottom w:val="0"/>
      <w:divBdr>
        <w:top w:val="none" w:sz="0" w:space="0" w:color="auto"/>
        <w:left w:val="none" w:sz="0" w:space="0" w:color="auto"/>
        <w:bottom w:val="none" w:sz="0" w:space="0" w:color="auto"/>
        <w:right w:val="none" w:sz="0" w:space="0" w:color="auto"/>
      </w:divBdr>
    </w:div>
    <w:div w:id="705065104">
      <w:bodyDiv w:val="1"/>
      <w:marLeft w:val="0"/>
      <w:marRight w:val="0"/>
      <w:marTop w:val="0"/>
      <w:marBottom w:val="0"/>
      <w:divBdr>
        <w:top w:val="none" w:sz="0" w:space="0" w:color="auto"/>
        <w:left w:val="none" w:sz="0" w:space="0" w:color="auto"/>
        <w:bottom w:val="none" w:sz="0" w:space="0" w:color="auto"/>
        <w:right w:val="none" w:sz="0" w:space="0" w:color="auto"/>
      </w:divBdr>
    </w:div>
    <w:div w:id="742216495">
      <w:bodyDiv w:val="1"/>
      <w:marLeft w:val="0"/>
      <w:marRight w:val="0"/>
      <w:marTop w:val="0"/>
      <w:marBottom w:val="0"/>
      <w:divBdr>
        <w:top w:val="none" w:sz="0" w:space="0" w:color="auto"/>
        <w:left w:val="none" w:sz="0" w:space="0" w:color="auto"/>
        <w:bottom w:val="none" w:sz="0" w:space="0" w:color="auto"/>
        <w:right w:val="none" w:sz="0" w:space="0" w:color="auto"/>
      </w:divBdr>
    </w:div>
    <w:div w:id="784887681">
      <w:bodyDiv w:val="1"/>
      <w:marLeft w:val="0"/>
      <w:marRight w:val="0"/>
      <w:marTop w:val="0"/>
      <w:marBottom w:val="0"/>
      <w:divBdr>
        <w:top w:val="none" w:sz="0" w:space="0" w:color="auto"/>
        <w:left w:val="none" w:sz="0" w:space="0" w:color="auto"/>
        <w:bottom w:val="none" w:sz="0" w:space="0" w:color="auto"/>
        <w:right w:val="none" w:sz="0" w:space="0" w:color="auto"/>
      </w:divBdr>
    </w:div>
    <w:div w:id="796878013">
      <w:bodyDiv w:val="1"/>
      <w:marLeft w:val="0"/>
      <w:marRight w:val="0"/>
      <w:marTop w:val="0"/>
      <w:marBottom w:val="0"/>
      <w:divBdr>
        <w:top w:val="none" w:sz="0" w:space="0" w:color="auto"/>
        <w:left w:val="none" w:sz="0" w:space="0" w:color="auto"/>
        <w:bottom w:val="none" w:sz="0" w:space="0" w:color="auto"/>
        <w:right w:val="none" w:sz="0" w:space="0" w:color="auto"/>
      </w:divBdr>
      <w:divsChild>
        <w:div w:id="940408131">
          <w:marLeft w:val="0"/>
          <w:marRight w:val="0"/>
          <w:marTop w:val="0"/>
          <w:marBottom w:val="0"/>
          <w:divBdr>
            <w:top w:val="none" w:sz="0" w:space="0" w:color="auto"/>
            <w:left w:val="none" w:sz="0" w:space="0" w:color="auto"/>
            <w:bottom w:val="none" w:sz="0" w:space="0" w:color="auto"/>
            <w:right w:val="none" w:sz="0" w:space="0" w:color="auto"/>
          </w:divBdr>
          <w:divsChild>
            <w:div w:id="354577744">
              <w:marLeft w:val="0"/>
              <w:marRight w:val="0"/>
              <w:marTop w:val="0"/>
              <w:marBottom w:val="0"/>
              <w:divBdr>
                <w:top w:val="none" w:sz="0" w:space="0" w:color="auto"/>
                <w:left w:val="none" w:sz="0" w:space="0" w:color="auto"/>
                <w:bottom w:val="none" w:sz="0" w:space="0" w:color="auto"/>
                <w:right w:val="none" w:sz="0" w:space="0" w:color="auto"/>
              </w:divBdr>
            </w:div>
            <w:div w:id="1241794854">
              <w:marLeft w:val="0"/>
              <w:marRight w:val="0"/>
              <w:marTop w:val="0"/>
              <w:marBottom w:val="0"/>
              <w:divBdr>
                <w:top w:val="none" w:sz="0" w:space="0" w:color="auto"/>
                <w:left w:val="none" w:sz="0" w:space="0" w:color="auto"/>
                <w:bottom w:val="none" w:sz="0" w:space="0" w:color="auto"/>
                <w:right w:val="none" w:sz="0" w:space="0" w:color="auto"/>
              </w:divBdr>
            </w:div>
            <w:div w:id="152752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83201">
      <w:bodyDiv w:val="1"/>
      <w:marLeft w:val="0"/>
      <w:marRight w:val="0"/>
      <w:marTop w:val="0"/>
      <w:marBottom w:val="0"/>
      <w:divBdr>
        <w:top w:val="none" w:sz="0" w:space="0" w:color="auto"/>
        <w:left w:val="none" w:sz="0" w:space="0" w:color="auto"/>
        <w:bottom w:val="none" w:sz="0" w:space="0" w:color="auto"/>
        <w:right w:val="none" w:sz="0" w:space="0" w:color="auto"/>
      </w:divBdr>
    </w:div>
    <w:div w:id="894319146">
      <w:bodyDiv w:val="1"/>
      <w:marLeft w:val="0"/>
      <w:marRight w:val="0"/>
      <w:marTop w:val="0"/>
      <w:marBottom w:val="0"/>
      <w:divBdr>
        <w:top w:val="none" w:sz="0" w:space="0" w:color="auto"/>
        <w:left w:val="none" w:sz="0" w:space="0" w:color="auto"/>
        <w:bottom w:val="none" w:sz="0" w:space="0" w:color="auto"/>
        <w:right w:val="none" w:sz="0" w:space="0" w:color="auto"/>
      </w:divBdr>
    </w:div>
    <w:div w:id="987519582">
      <w:bodyDiv w:val="1"/>
      <w:marLeft w:val="0"/>
      <w:marRight w:val="0"/>
      <w:marTop w:val="0"/>
      <w:marBottom w:val="0"/>
      <w:divBdr>
        <w:top w:val="none" w:sz="0" w:space="0" w:color="auto"/>
        <w:left w:val="none" w:sz="0" w:space="0" w:color="auto"/>
        <w:bottom w:val="none" w:sz="0" w:space="0" w:color="auto"/>
        <w:right w:val="none" w:sz="0" w:space="0" w:color="auto"/>
      </w:divBdr>
    </w:div>
    <w:div w:id="1093748492">
      <w:bodyDiv w:val="1"/>
      <w:marLeft w:val="0"/>
      <w:marRight w:val="0"/>
      <w:marTop w:val="0"/>
      <w:marBottom w:val="0"/>
      <w:divBdr>
        <w:top w:val="none" w:sz="0" w:space="0" w:color="auto"/>
        <w:left w:val="none" w:sz="0" w:space="0" w:color="auto"/>
        <w:bottom w:val="none" w:sz="0" w:space="0" w:color="auto"/>
        <w:right w:val="none" w:sz="0" w:space="0" w:color="auto"/>
      </w:divBdr>
    </w:div>
    <w:div w:id="1159075217">
      <w:bodyDiv w:val="1"/>
      <w:marLeft w:val="0"/>
      <w:marRight w:val="0"/>
      <w:marTop w:val="0"/>
      <w:marBottom w:val="0"/>
      <w:divBdr>
        <w:top w:val="none" w:sz="0" w:space="0" w:color="auto"/>
        <w:left w:val="none" w:sz="0" w:space="0" w:color="auto"/>
        <w:bottom w:val="none" w:sz="0" w:space="0" w:color="auto"/>
        <w:right w:val="none" w:sz="0" w:space="0" w:color="auto"/>
      </w:divBdr>
    </w:div>
    <w:div w:id="1184630519">
      <w:bodyDiv w:val="1"/>
      <w:marLeft w:val="0"/>
      <w:marRight w:val="0"/>
      <w:marTop w:val="0"/>
      <w:marBottom w:val="0"/>
      <w:divBdr>
        <w:top w:val="none" w:sz="0" w:space="0" w:color="auto"/>
        <w:left w:val="none" w:sz="0" w:space="0" w:color="auto"/>
        <w:bottom w:val="none" w:sz="0" w:space="0" w:color="auto"/>
        <w:right w:val="none" w:sz="0" w:space="0" w:color="auto"/>
      </w:divBdr>
    </w:div>
    <w:div w:id="1209495107">
      <w:bodyDiv w:val="1"/>
      <w:marLeft w:val="0"/>
      <w:marRight w:val="0"/>
      <w:marTop w:val="0"/>
      <w:marBottom w:val="0"/>
      <w:divBdr>
        <w:top w:val="none" w:sz="0" w:space="0" w:color="auto"/>
        <w:left w:val="none" w:sz="0" w:space="0" w:color="auto"/>
        <w:bottom w:val="none" w:sz="0" w:space="0" w:color="auto"/>
        <w:right w:val="none" w:sz="0" w:space="0" w:color="auto"/>
      </w:divBdr>
    </w:div>
    <w:div w:id="1300460009">
      <w:bodyDiv w:val="1"/>
      <w:marLeft w:val="0"/>
      <w:marRight w:val="0"/>
      <w:marTop w:val="0"/>
      <w:marBottom w:val="0"/>
      <w:divBdr>
        <w:top w:val="none" w:sz="0" w:space="0" w:color="auto"/>
        <w:left w:val="none" w:sz="0" w:space="0" w:color="auto"/>
        <w:bottom w:val="none" w:sz="0" w:space="0" w:color="auto"/>
        <w:right w:val="none" w:sz="0" w:space="0" w:color="auto"/>
      </w:divBdr>
      <w:divsChild>
        <w:div w:id="1192066629">
          <w:marLeft w:val="0"/>
          <w:marRight w:val="0"/>
          <w:marTop w:val="0"/>
          <w:marBottom w:val="0"/>
          <w:divBdr>
            <w:top w:val="none" w:sz="0" w:space="0" w:color="auto"/>
            <w:left w:val="none" w:sz="0" w:space="0" w:color="auto"/>
            <w:bottom w:val="none" w:sz="0" w:space="0" w:color="auto"/>
            <w:right w:val="none" w:sz="0" w:space="0" w:color="auto"/>
          </w:divBdr>
          <w:divsChild>
            <w:div w:id="13243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79778">
      <w:bodyDiv w:val="1"/>
      <w:marLeft w:val="0"/>
      <w:marRight w:val="0"/>
      <w:marTop w:val="0"/>
      <w:marBottom w:val="0"/>
      <w:divBdr>
        <w:top w:val="none" w:sz="0" w:space="0" w:color="auto"/>
        <w:left w:val="none" w:sz="0" w:space="0" w:color="auto"/>
        <w:bottom w:val="none" w:sz="0" w:space="0" w:color="auto"/>
        <w:right w:val="none" w:sz="0" w:space="0" w:color="auto"/>
      </w:divBdr>
    </w:div>
    <w:div w:id="1426533276">
      <w:bodyDiv w:val="1"/>
      <w:marLeft w:val="0"/>
      <w:marRight w:val="0"/>
      <w:marTop w:val="0"/>
      <w:marBottom w:val="0"/>
      <w:divBdr>
        <w:top w:val="none" w:sz="0" w:space="0" w:color="auto"/>
        <w:left w:val="none" w:sz="0" w:space="0" w:color="auto"/>
        <w:bottom w:val="none" w:sz="0" w:space="0" w:color="auto"/>
        <w:right w:val="none" w:sz="0" w:space="0" w:color="auto"/>
      </w:divBdr>
    </w:div>
    <w:div w:id="1456950306">
      <w:bodyDiv w:val="1"/>
      <w:marLeft w:val="0"/>
      <w:marRight w:val="0"/>
      <w:marTop w:val="0"/>
      <w:marBottom w:val="0"/>
      <w:divBdr>
        <w:top w:val="none" w:sz="0" w:space="0" w:color="auto"/>
        <w:left w:val="none" w:sz="0" w:space="0" w:color="auto"/>
        <w:bottom w:val="none" w:sz="0" w:space="0" w:color="auto"/>
        <w:right w:val="none" w:sz="0" w:space="0" w:color="auto"/>
      </w:divBdr>
    </w:div>
    <w:div w:id="1549564471">
      <w:bodyDiv w:val="1"/>
      <w:marLeft w:val="0"/>
      <w:marRight w:val="0"/>
      <w:marTop w:val="0"/>
      <w:marBottom w:val="0"/>
      <w:divBdr>
        <w:top w:val="none" w:sz="0" w:space="0" w:color="auto"/>
        <w:left w:val="none" w:sz="0" w:space="0" w:color="auto"/>
        <w:bottom w:val="none" w:sz="0" w:space="0" w:color="auto"/>
        <w:right w:val="none" w:sz="0" w:space="0" w:color="auto"/>
      </w:divBdr>
    </w:div>
    <w:div w:id="1560509504">
      <w:bodyDiv w:val="1"/>
      <w:marLeft w:val="0"/>
      <w:marRight w:val="0"/>
      <w:marTop w:val="0"/>
      <w:marBottom w:val="0"/>
      <w:divBdr>
        <w:top w:val="none" w:sz="0" w:space="0" w:color="auto"/>
        <w:left w:val="none" w:sz="0" w:space="0" w:color="auto"/>
        <w:bottom w:val="none" w:sz="0" w:space="0" w:color="auto"/>
        <w:right w:val="none" w:sz="0" w:space="0" w:color="auto"/>
      </w:divBdr>
    </w:div>
    <w:div w:id="1686403314">
      <w:bodyDiv w:val="1"/>
      <w:marLeft w:val="0"/>
      <w:marRight w:val="0"/>
      <w:marTop w:val="0"/>
      <w:marBottom w:val="0"/>
      <w:divBdr>
        <w:top w:val="none" w:sz="0" w:space="0" w:color="auto"/>
        <w:left w:val="none" w:sz="0" w:space="0" w:color="auto"/>
        <w:bottom w:val="none" w:sz="0" w:space="0" w:color="auto"/>
        <w:right w:val="none" w:sz="0" w:space="0" w:color="auto"/>
      </w:divBdr>
    </w:div>
    <w:div w:id="1735927945">
      <w:bodyDiv w:val="1"/>
      <w:marLeft w:val="0"/>
      <w:marRight w:val="0"/>
      <w:marTop w:val="0"/>
      <w:marBottom w:val="0"/>
      <w:divBdr>
        <w:top w:val="none" w:sz="0" w:space="0" w:color="auto"/>
        <w:left w:val="none" w:sz="0" w:space="0" w:color="auto"/>
        <w:bottom w:val="none" w:sz="0" w:space="0" w:color="auto"/>
        <w:right w:val="none" w:sz="0" w:space="0" w:color="auto"/>
      </w:divBdr>
    </w:div>
    <w:div w:id="1812286247">
      <w:bodyDiv w:val="1"/>
      <w:marLeft w:val="0"/>
      <w:marRight w:val="0"/>
      <w:marTop w:val="0"/>
      <w:marBottom w:val="0"/>
      <w:divBdr>
        <w:top w:val="none" w:sz="0" w:space="0" w:color="auto"/>
        <w:left w:val="none" w:sz="0" w:space="0" w:color="auto"/>
        <w:bottom w:val="none" w:sz="0" w:space="0" w:color="auto"/>
        <w:right w:val="none" w:sz="0" w:space="0" w:color="auto"/>
      </w:divBdr>
    </w:div>
    <w:div w:id="1888371807">
      <w:bodyDiv w:val="1"/>
      <w:marLeft w:val="0"/>
      <w:marRight w:val="0"/>
      <w:marTop w:val="0"/>
      <w:marBottom w:val="0"/>
      <w:divBdr>
        <w:top w:val="none" w:sz="0" w:space="0" w:color="auto"/>
        <w:left w:val="none" w:sz="0" w:space="0" w:color="auto"/>
        <w:bottom w:val="none" w:sz="0" w:space="0" w:color="auto"/>
        <w:right w:val="none" w:sz="0" w:space="0" w:color="auto"/>
      </w:divBdr>
      <w:divsChild>
        <w:div w:id="1504391157">
          <w:marLeft w:val="0"/>
          <w:marRight w:val="0"/>
          <w:marTop w:val="0"/>
          <w:marBottom w:val="0"/>
          <w:divBdr>
            <w:top w:val="none" w:sz="0" w:space="0" w:color="auto"/>
            <w:left w:val="none" w:sz="0" w:space="0" w:color="auto"/>
            <w:bottom w:val="none" w:sz="0" w:space="0" w:color="auto"/>
            <w:right w:val="none" w:sz="0" w:space="0" w:color="auto"/>
          </w:divBdr>
          <w:divsChild>
            <w:div w:id="1482497635">
              <w:marLeft w:val="0"/>
              <w:marRight w:val="0"/>
              <w:marTop w:val="0"/>
              <w:marBottom w:val="0"/>
              <w:divBdr>
                <w:top w:val="none" w:sz="0" w:space="0" w:color="auto"/>
                <w:left w:val="none" w:sz="0" w:space="0" w:color="auto"/>
                <w:bottom w:val="none" w:sz="0" w:space="0" w:color="auto"/>
                <w:right w:val="none" w:sz="0" w:space="0" w:color="auto"/>
              </w:divBdr>
            </w:div>
            <w:div w:id="1210652264">
              <w:marLeft w:val="0"/>
              <w:marRight w:val="0"/>
              <w:marTop w:val="0"/>
              <w:marBottom w:val="0"/>
              <w:divBdr>
                <w:top w:val="none" w:sz="0" w:space="0" w:color="auto"/>
                <w:left w:val="none" w:sz="0" w:space="0" w:color="auto"/>
                <w:bottom w:val="none" w:sz="0" w:space="0" w:color="auto"/>
                <w:right w:val="none" w:sz="0" w:space="0" w:color="auto"/>
              </w:divBdr>
            </w:div>
            <w:div w:id="77459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4324">
      <w:bodyDiv w:val="1"/>
      <w:marLeft w:val="0"/>
      <w:marRight w:val="0"/>
      <w:marTop w:val="0"/>
      <w:marBottom w:val="0"/>
      <w:divBdr>
        <w:top w:val="none" w:sz="0" w:space="0" w:color="auto"/>
        <w:left w:val="none" w:sz="0" w:space="0" w:color="auto"/>
        <w:bottom w:val="none" w:sz="0" w:space="0" w:color="auto"/>
        <w:right w:val="none" w:sz="0" w:space="0" w:color="auto"/>
      </w:divBdr>
    </w:div>
    <w:div w:id="2139756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heritageonthemarina.org/" TargetMode="External"/><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San_Francisco_Ladies_Protection_and_Relief_Society" TargetMode="External"/><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header" Target="header2.xml"/><Relationship Id="rId19" Type="http://schemas.openxmlformats.org/officeDocument/2006/relationships/hyperlink" Target="https://heritage-happenings.github.io" TargetMode="External"/><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image" Target="media/image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gif"/><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rmo\OneDrive\Documents\Custom%20Office%20Templates\2025-heritag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998CB-BFFC-4E17-B556-C7A6018A5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2025-heritage-template.dotx</Template>
  <TotalTime>1129</TotalTime>
  <Pages>16</Pages>
  <Words>3280</Words>
  <Characters>18702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Armour</dc:creator>
  <cp:keywords/>
  <dc:description/>
  <cp:lastModifiedBy>Theo Armour</cp:lastModifiedBy>
  <cp:revision>471</cp:revision>
  <cp:lastPrinted>2025-02-18T21:50:00Z</cp:lastPrinted>
  <dcterms:created xsi:type="dcterms:W3CDTF">2025-02-18T20:12:00Z</dcterms:created>
  <dcterms:modified xsi:type="dcterms:W3CDTF">2025-02-27T07:58:00Z</dcterms:modified>
</cp:coreProperties>
</file>